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E52A3D" w14:textId="77777777" w:rsidR="00FC27EE" w:rsidRPr="00451D96" w:rsidRDefault="00F614C4" w:rsidP="00FC27EE">
      <w:pPr>
        <w:jc w:val="center"/>
        <w:rPr>
          <w:sz w:val="32"/>
          <w:szCs w:val="32"/>
        </w:rPr>
      </w:pPr>
      <w:bookmarkStart w:id="0" w:name="ПолеСоСписком5"/>
      <w:r w:rsidRPr="00451D96">
        <w:rPr>
          <w:sz w:val="32"/>
          <w:szCs w:val="32"/>
        </w:rPr>
        <w:t>Министерство</w:t>
      </w:r>
      <w:r w:rsidR="00FC27EE" w:rsidRPr="00451D96">
        <w:rPr>
          <w:sz w:val="32"/>
          <w:szCs w:val="32"/>
        </w:rPr>
        <w:t xml:space="preserve"> </w:t>
      </w:r>
      <w:r w:rsidR="006F7AF5" w:rsidRPr="00451D96">
        <w:rPr>
          <w:sz w:val="32"/>
          <w:szCs w:val="32"/>
        </w:rPr>
        <w:t xml:space="preserve">профессионального образования и занятости населения </w:t>
      </w:r>
      <w:r w:rsidR="00FC27EE" w:rsidRPr="00451D96">
        <w:rPr>
          <w:sz w:val="32"/>
          <w:szCs w:val="32"/>
        </w:rPr>
        <w:t>Приморского края</w:t>
      </w:r>
    </w:p>
    <w:p w14:paraId="7F926A08" w14:textId="77777777" w:rsidR="00BB1186" w:rsidRPr="00451D96" w:rsidRDefault="00D36F4C" w:rsidP="00FC27EE">
      <w:pPr>
        <w:jc w:val="center"/>
        <w:rPr>
          <w:sz w:val="32"/>
          <w:szCs w:val="32"/>
        </w:rPr>
      </w:pPr>
      <w:r w:rsidRPr="00451D96">
        <w:rPr>
          <w:sz w:val="32"/>
          <w:szCs w:val="32"/>
        </w:rPr>
        <w:t xml:space="preserve">краевое </w:t>
      </w:r>
      <w:r w:rsidR="00FC27EE" w:rsidRPr="00451D96">
        <w:rPr>
          <w:sz w:val="32"/>
          <w:szCs w:val="32"/>
        </w:rPr>
        <w:t xml:space="preserve">государственное автономное профессиональное </w:t>
      </w:r>
    </w:p>
    <w:p w14:paraId="2EFAA91F" w14:textId="77777777" w:rsidR="00FC27EE" w:rsidRPr="00451D96" w:rsidRDefault="00FC27EE" w:rsidP="00FC27EE">
      <w:pPr>
        <w:jc w:val="center"/>
        <w:rPr>
          <w:sz w:val="32"/>
          <w:szCs w:val="32"/>
        </w:rPr>
      </w:pPr>
      <w:r w:rsidRPr="00451D96">
        <w:rPr>
          <w:sz w:val="32"/>
          <w:szCs w:val="32"/>
        </w:rPr>
        <w:t xml:space="preserve">образовательное учреждение </w:t>
      </w:r>
    </w:p>
    <w:p w14:paraId="6136D99C" w14:textId="77777777" w:rsidR="00FC27EE" w:rsidRPr="00451D96" w:rsidRDefault="00FC27EE" w:rsidP="00FC27EE">
      <w:pPr>
        <w:jc w:val="center"/>
        <w:rPr>
          <w:sz w:val="32"/>
          <w:szCs w:val="32"/>
        </w:rPr>
      </w:pPr>
      <w:r w:rsidRPr="00451D96">
        <w:rPr>
          <w:sz w:val="32"/>
          <w:szCs w:val="32"/>
        </w:rPr>
        <w:t xml:space="preserve"> «</w:t>
      </w:r>
      <w:r w:rsidR="00BB1186" w:rsidRPr="00451D96">
        <w:rPr>
          <w:sz w:val="32"/>
          <w:szCs w:val="32"/>
        </w:rPr>
        <w:t>Владивостокский судостроительный колледж</w:t>
      </w:r>
      <w:r w:rsidRPr="00451D96">
        <w:rPr>
          <w:sz w:val="32"/>
          <w:szCs w:val="32"/>
        </w:rPr>
        <w:t>»</w:t>
      </w:r>
    </w:p>
    <w:p w14:paraId="10471D3A" w14:textId="77777777" w:rsidR="007968A3" w:rsidRDefault="007968A3" w:rsidP="00F14909">
      <w:pPr>
        <w:spacing w:before="360"/>
        <w:jc w:val="center"/>
        <w:rPr>
          <w:caps/>
          <w:sz w:val="44"/>
          <w:szCs w:val="44"/>
        </w:rPr>
      </w:pPr>
    </w:p>
    <w:p w14:paraId="1338EE99" w14:textId="77777777" w:rsidR="007968A3" w:rsidRDefault="007968A3" w:rsidP="00F14909">
      <w:pPr>
        <w:spacing w:before="360"/>
        <w:jc w:val="center"/>
        <w:rPr>
          <w:caps/>
          <w:sz w:val="44"/>
          <w:szCs w:val="44"/>
        </w:rPr>
      </w:pPr>
    </w:p>
    <w:p w14:paraId="0A2623B9" w14:textId="77777777" w:rsidR="007968A3" w:rsidRDefault="007968A3" w:rsidP="00F14909">
      <w:pPr>
        <w:spacing w:before="360"/>
        <w:jc w:val="center"/>
        <w:rPr>
          <w:caps/>
          <w:sz w:val="44"/>
          <w:szCs w:val="44"/>
        </w:rPr>
      </w:pPr>
      <w:bookmarkStart w:id="1" w:name="_GoBack"/>
      <w:bookmarkEnd w:id="1"/>
    </w:p>
    <w:p w14:paraId="74353643" w14:textId="77777777" w:rsidR="007968A3" w:rsidRDefault="007968A3" w:rsidP="00F14909">
      <w:pPr>
        <w:spacing w:before="360"/>
        <w:jc w:val="center"/>
        <w:rPr>
          <w:caps/>
          <w:sz w:val="44"/>
          <w:szCs w:val="44"/>
        </w:rPr>
      </w:pPr>
    </w:p>
    <w:p w14:paraId="386FA22D" w14:textId="4E0E79F2" w:rsidR="00192EDE" w:rsidRPr="00527224" w:rsidRDefault="00192EDE" w:rsidP="007968A3">
      <w:pPr>
        <w:spacing w:line="360" w:lineRule="auto"/>
        <w:jc w:val="center"/>
        <w:rPr>
          <w:sz w:val="44"/>
          <w:szCs w:val="44"/>
        </w:rPr>
      </w:pPr>
      <w:r w:rsidRPr="00527224">
        <w:rPr>
          <w:sz w:val="44"/>
          <w:szCs w:val="44"/>
        </w:rPr>
        <w:t>О</w:t>
      </w:r>
      <w:r w:rsidR="005531DE">
        <w:rPr>
          <w:sz w:val="44"/>
          <w:szCs w:val="44"/>
        </w:rPr>
        <w:t>тчет</w:t>
      </w:r>
      <w:r w:rsidRPr="00527224">
        <w:rPr>
          <w:sz w:val="44"/>
          <w:szCs w:val="44"/>
        </w:rPr>
        <w:t xml:space="preserve"> </w:t>
      </w:r>
    </w:p>
    <w:bookmarkEnd w:id="0"/>
    <w:p w14:paraId="6E48180B" w14:textId="47031AF4" w:rsidR="003F2D87" w:rsidRPr="00E8575A" w:rsidRDefault="00E8575A" w:rsidP="007968A3">
      <w:pPr>
        <w:spacing w:line="360" w:lineRule="auto"/>
        <w:jc w:val="center"/>
        <w:rPr>
          <w:sz w:val="32"/>
          <w:szCs w:val="32"/>
        </w:rPr>
      </w:pPr>
      <w:r w:rsidRPr="00527224">
        <w:rPr>
          <w:sz w:val="32"/>
          <w:szCs w:val="32"/>
        </w:rPr>
        <w:t>по дисциплине</w:t>
      </w:r>
      <w:r w:rsidR="00114098" w:rsidRPr="00527224">
        <w:rPr>
          <w:sz w:val="32"/>
          <w:szCs w:val="32"/>
        </w:rPr>
        <w:t xml:space="preserve"> </w:t>
      </w:r>
      <w:r w:rsidR="007968A3" w:rsidRPr="00527224">
        <w:rPr>
          <w:sz w:val="32"/>
          <w:szCs w:val="32"/>
        </w:rPr>
        <w:t>«</w:t>
      </w:r>
      <w:r w:rsidR="00192EDE" w:rsidRPr="00527224">
        <w:rPr>
          <w:sz w:val="32"/>
          <w:szCs w:val="32"/>
        </w:rPr>
        <w:t>Архитектура аппаратных</w:t>
      </w:r>
      <w:r w:rsidR="00192EDE" w:rsidRPr="004E24DA">
        <w:rPr>
          <w:sz w:val="32"/>
          <w:szCs w:val="32"/>
        </w:rPr>
        <w:t xml:space="preserve"> средств</w:t>
      </w:r>
      <w:r w:rsidR="007968A3">
        <w:rPr>
          <w:sz w:val="32"/>
          <w:szCs w:val="32"/>
        </w:rPr>
        <w:t>»</w:t>
      </w:r>
    </w:p>
    <w:p w14:paraId="5ECF50DC" w14:textId="77777777" w:rsidR="00F14909" w:rsidRDefault="00F14909" w:rsidP="00F14909">
      <w:pPr>
        <w:spacing w:before="120"/>
        <w:jc w:val="center"/>
        <w:rPr>
          <w:sz w:val="32"/>
          <w:szCs w:val="32"/>
        </w:rPr>
      </w:pPr>
    </w:p>
    <w:p w14:paraId="525DF34B" w14:textId="77777777" w:rsidR="007968A3" w:rsidRDefault="007968A3" w:rsidP="00F14909">
      <w:pPr>
        <w:spacing w:before="120"/>
        <w:jc w:val="center"/>
        <w:rPr>
          <w:sz w:val="32"/>
          <w:szCs w:val="32"/>
        </w:rPr>
      </w:pPr>
    </w:p>
    <w:p w14:paraId="794B693F" w14:textId="77777777" w:rsidR="007968A3" w:rsidRDefault="007968A3" w:rsidP="00F14909">
      <w:pPr>
        <w:spacing w:before="120"/>
        <w:jc w:val="center"/>
        <w:rPr>
          <w:sz w:val="32"/>
          <w:szCs w:val="32"/>
        </w:rPr>
      </w:pPr>
    </w:p>
    <w:p w14:paraId="5D119065" w14:textId="77777777" w:rsidR="007968A3" w:rsidRDefault="007968A3" w:rsidP="00F14909">
      <w:pPr>
        <w:spacing w:before="120"/>
        <w:jc w:val="center"/>
        <w:rPr>
          <w:sz w:val="32"/>
          <w:szCs w:val="32"/>
        </w:rPr>
      </w:pPr>
    </w:p>
    <w:p w14:paraId="05DD4BEF" w14:textId="77777777" w:rsidR="00897C50" w:rsidRDefault="00897C50" w:rsidP="00897C50">
      <w:pPr>
        <w:spacing w:line="360" w:lineRule="auto"/>
        <w:ind w:left="4680"/>
        <w:rPr>
          <w:sz w:val="32"/>
          <w:szCs w:val="32"/>
        </w:rPr>
      </w:pPr>
      <w:r>
        <w:rPr>
          <w:sz w:val="32"/>
          <w:szCs w:val="32"/>
        </w:rPr>
        <w:t>Преподаватель</w:t>
      </w:r>
    </w:p>
    <w:p w14:paraId="15B6D01E" w14:textId="4D66E3EA" w:rsidR="00897C50" w:rsidRPr="009860D4" w:rsidRDefault="00897C50" w:rsidP="00897C50">
      <w:pPr>
        <w:spacing w:line="360" w:lineRule="auto"/>
        <w:ind w:left="4680"/>
        <w:rPr>
          <w:sz w:val="32"/>
          <w:szCs w:val="32"/>
        </w:rPr>
      </w:pPr>
      <w:r>
        <w:rPr>
          <w:sz w:val="32"/>
          <w:szCs w:val="32"/>
        </w:rPr>
        <w:t>_____________</w:t>
      </w:r>
      <w:r w:rsidR="009860D4">
        <w:rPr>
          <w:sz w:val="32"/>
          <w:szCs w:val="32"/>
        </w:rPr>
        <w:t>И. Н. Рубан</w:t>
      </w:r>
    </w:p>
    <w:p w14:paraId="215ABC88" w14:textId="46B5175B" w:rsidR="00897C50" w:rsidRPr="009860D4" w:rsidRDefault="00897C50" w:rsidP="00897C50">
      <w:pPr>
        <w:spacing w:line="360" w:lineRule="auto"/>
        <w:ind w:left="4680"/>
        <w:rPr>
          <w:sz w:val="32"/>
          <w:szCs w:val="32"/>
        </w:rPr>
      </w:pPr>
      <w:r>
        <w:rPr>
          <w:sz w:val="32"/>
          <w:szCs w:val="32"/>
        </w:rPr>
        <w:t xml:space="preserve">Студент гр. </w:t>
      </w:r>
      <w:r w:rsidR="009860D4">
        <w:rPr>
          <w:sz w:val="32"/>
          <w:szCs w:val="32"/>
        </w:rPr>
        <w:t>1</w:t>
      </w:r>
      <w:r w:rsidR="009860D4" w:rsidRPr="009860D4">
        <w:rPr>
          <w:sz w:val="32"/>
          <w:szCs w:val="32"/>
        </w:rPr>
        <w:t>4</w:t>
      </w:r>
      <w:r w:rsidR="000958D5">
        <w:rPr>
          <w:sz w:val="32"/>
          <w:szCs w:val="32"/>
        </w:rPr>
        <w:t>-</w:t>
      </w:r>
      <w:r w:rsidR="009860D4">
        <w:rPr>
          <w:sz w:val="32"/>
          <w:szCs w:val="32"/>
        </w:rPr>
        <w:t>324</w:t>
      </w:r>
    </w:p>
    <w:p w14:paraId="30FF78A3" w14:textId="5B512827" w:rsidR="00897C50" w:rsidRDefault="00897C50" w:rsidP="00897C50">
      <w:pPr>
        <w:spacing w:line="360" w:lineRule="auto"/>
        <w:ind w:left="4680"/>
        <w:rPr>
          <w:sz w:val="28"/>
          <w:szCs w:val="28"/>
        </w:rPr>
      </w:pPr>
      <w:r>
        <w:rPr>
          <w:sz w:val="32"/>
          <w:szCs w:val="32"/>
        </w:rPr>
        <w:t>_____________</w:t>
      </w:r>
      <w:r w:rsidR="009860D4">
        <w:rPr>
          <w:sz w:val="32"/>
          <w:szCs w:val="32"/>
        </w:rPr>
        <w:t>Р. Р. Абубакаров</w:t>
      </w:r>
    </w:p>
    <w:p w14:paraId="53C3C6C7" w14:textId="77777777" w:rsidR="000D3779" w:rsidRDefault="000D3779" w:rsidP="00184894">
      <w:pPr>
        <w:spacing w:before="600"/>
        <w:ind w:left="4680"/>
        <w:rPr>
          <w:sz w:val="28"/>
          <w:szCs w:val="28"/>
        </w:rPr>
      </w:pPr>
    </w:p>
    <w:p w14:paraId="18AD97A9" w14:textId="77777777" w:rsidR="000D3779" w:rsidRDefault="000D3779" w:rsidP="00184894">
      <w:pPr>
        <w:spacing w:before="600"/>
        <w:ind w:left="4680"/>
        <w:rPr>
          <w:sz w:val="28"/>
          <w:szCs w:val="28"/>
        </w:rPr>
      </w:pPr>
    </w:p>
    <w:p w14:paraId="065D43A7" w14:textId="77777777" w:rsidR="005531DE" w:rsidRDefault="005531DE" w:rsidP="00184894">
      <w:pPr>
        <w:spacing w:before="600"/>
        <w:ind w:left="4680"/>
        <w:rPr>
          <w:sz w:val="28"/>
          <w:szCs w:val="28"/>
        </w:rPr>
      </w:pPr>
    </w:p>
    <w:p w14:paraId="5338052D" w14:textId="77777777" w:rsidR="000D3779" w:rsidRDefault="000D3779" w:rsidP="00184894">
      <w:pPr>
        <w:spacing w:before="600"/>
        <w:ind w:left="4680"/>
        <w:rPr>
          <w:sz w:val="28"/>
          <w:szCs w:val="28"/>
        </w:rPr>
      </w:pPr>
      <w:r>
        <w:rPr>
          <w:b/>
          <w:cap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897532B" wp14:editId="005E6AAC">
                <wp:simplePos x="0" y="0"/>
                <wp:positionH relativeFrom="page">
                  <wp:align>center</wp:align>
                </wp:positionH>
                <wp:positionV relativeFrom="margin">
                  <wp:align>bottom</wp:align>
                </wp:positionV>
                <wp:extent cx="914400" cy="342900"/>
                <wp:effectExtent l="0" t="0" r="0" b="0"/>
                <wp:wrapNone/>
                <wp:docPr id="1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B32134" w14:textId="4D1B18AB" w:rsidR="00D32453" w:rsidRPr="0099452F" w:rsidRDefault="00D32453" w:rsidP="00C10E1C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DA3D82">
                              <w:rPr>
                                <w:sz w:val="32"/>
                                <w:szCs w:val="32"/>
                              </w:rPr>
                              <w:t>20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97532B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left:0;text-align:left;margin-left:0;margin-top:0;width:1in;height:27pt;z-index:25165619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" filled="f" stroked="f">
                <v:textbox>
                  <w:txbxContent>
                    <w:p w14:paraId="29B32134" w14:textId="4D1B18AB" w:rsidR="00D32453" w:rsidRPr="0099452F" w:rsidRDefault="00D32453" w:rsidP="00C10E1C">
                      <w:pPr>
                        <w:jc w:val="center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DA3D82">
                        <w:rPr>
                          <w:sz w:val="32"/>
                          <w:szCs w:val="32"/>
                        </w:rPr>
                        <w:t>20</w:t>
                      </w:r>
                      <w:r>
                        <w:rPr>
                          <w:sz w:val="32"/>
                          <w:szCs w:val="32"/>
                        </w:rPr>
                        <w:t>26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</w:p>
    <w:p w14:paraId="272B7793" w14:textId="77777777" w:rsidR="000D3779" w:rsidRDefault="000D3779" w:rsidP="000D3779">
      <w:pPr>
        <w:spacing w:after="100" w:afterAutospacing="1" w:line="360" w:lineRule="auto"/>
        <w:ind w:left="-851" w:firstLine="851"/>
        <w:jc w:val="both"/>
        <w:rPr>
          <w:sz w:val="28"/>
          <w:szCs w:val="28"/>
        </w:rPr>
      </w:pPr>
    </w:p>
    <w:p w14:paraId="28211307" w14:textId="2D47C792" w:rsidR="00A33001" w:rsidRPr="000307A9" w:rsidRDefault="00A33001" w:rsidP="000307A9">
      <w:pPr>
        <w:spacing w:line="360" w:lineRule="auto"/>
        <w:ind w:left="-851" w:firstLine="851"/>
        <w:jc w:val="both"/>
        <w:rPr>
          <w:b/>
          <w:bCs/>
          <w:color w:val="000000"/>
          <w:spacing w:val="3"/>
          <w:sz w:val="28"/>
          <w:szCs w:val="28"/>
        </w:rPr>
      </w:pPr>
      <w:r w:rsidRPr="000307A9">
        <w:rPr>
          <w:b/>
          <w:bCs/>
          <w:color w:val="000000"/>
          <w:spacing w:val="3"/>
          <w:sz w:val="28"/>
          <w:szCs w:val="28"/>
        </w:rPr>
        <w:lastRenderedPageBreak/>
        <w:t>Введение</w:t>
      </w:r>
    </w:p>
    <w:p w14:paraId="45E86DE0" w14:textId="6319EE88" w:rsidR="000307A9" w:rsidRDefault="00A33001" w:rsidP="000307A9">
      <w:pPr>
        <w:spacing w:line="360" w:lineRule="auto"/>
        <w:ind w:firstLine="708"/>
        <w:jc w:val="both"/>
        <w:rPr>
          <w:color w:val="000000"/>
          <w:spacing w:val="3"/>
          <w:sz w:val="28"/>
          <w:szCs w:val="28"/>
        </w:rPr>
      </w:pPr>
      <w:r>
        <w:rPr>
          <w:color w:val="000000"/>
          <w:spacing w:val="3"/>
          <w:sz w:val="28"/>
          <w:szCs w:val="28"/>
        </w:rPr>
        <w:t>Выбранный проект</w:t>
      </w:r>
      <w:r w:rsidRPr="00A33001">
        <w:rPr>
          <w:color w:val="000000"/>
          <w:spacing w:val="3"/>
          <w:sz w:val="28"/>
          <w:szCs w:val="28"/>
        </w:rPr>
        <w:t> на C++</w:t>
      </w:r>
      <w:r>
        <w:rPr>
          <w:color w:val="000000"/>
          <w:spacing w:val="3"/>
          <w:sz w:val="28"/>
          <w:szCs w:val="28"/>
        </w:rPr>
        <w:t xml:space="preserve"> с названием</w:t>
      </w:r>
      <w:r w:rsidRPr="00A33001">
        <w:rPr>
          <w:color w:val="000000"/>
          <w:spacing w:val="3"/>
          <w:sz w:val="28"/>
          <w:szCs w:val="28"/>
        </w:rPr>
        <w:t xml:space="preserve"> calc.cpp представляет собой простой калькулятор, который запрашивает у пользователя два числа и оператор, а затем выполняет соответствующую операцию и выводит результат.</w:t>
      </w:r>
      <w:r>
        <w:rPr>
          <w:color w:val="000000"/>
          <w:spacing w:val="3"/>
          <w:sz w:val="28"/>
          <w:szCs w:val="28"/>
        </w:rPr>
        <w:t xml:space="preserve"> Я выбрал его за простоту и понятность</w:t>
      </w:r>
      <w:r w:rsidR="000307A9">
        <w:rPr>
          <w:color w:val="000000"/>
          <w:spacing w:val="3"/>
          <w:sz w:val="28"/>
          <w:szCs w:val="28"/>
        </w:rPr>
        <w:t>.</w:t>
      </w:r>
    </w:p>
    <w:p w14:paraId="74E0BCDB" w14:textId="77777777" w:rsidR="000307A9" w:rsidRDefault="000307A9" w:rsidP="000307A9">
      <w:pPr>
        <w:spacing w:line="360" w:lineRule="auto"/>
        <w:ind w:firstLine="708"/>
        <w:jc w:val="both"/>
        <w:rPr>
          <w:color w:val="000000"/>
          <w:spacing w:val="3"/>
          <w:sz w:val="28"/>
          <w:szCs w:val="28"/>
        </w:rPr>
      </w:pPr>
    </w:p>
    <w:p w14:paraId="6BC1CC28" w14:textId="13D5A1C8" w:rsidR="00A33001" w:rsidRDefault="000307A9" w:rsidP="00672919">
      <w:pPr>
        <w:spacing w:line="360" w:lineRule="auto"/>
        <w:ind w:left="-851" w:firstLine="851"/>
        <w:jc w:val="both"/>
        <w:rPr>
          <w:b/>
          <w:bCs/>
          <w:color w:val="000000"/>
          <w:spacing w:val="3"/>
          <w:sz w:val="28"/>
          <w:szCs w:val="28"/>
        </w:rPr>
      </w:pPr>
      <w:r w:rsidRPr="000307A9">
        <w:rPr>
          <w:b/>
          <w:bCs/>
          <w:color w:val="000000"/>
          <w:spacing w:val="3"/>
          <w:sz w:val="28"/>
          <w:szCs w:val="28"/>
        </w:rPr>
        <w:t xml:space="preserve">1 Исходный код </w:t>
      </w:r>
      <w:r w:rsidR="00A33001" w:rsidRPr="000307A9">
        <w:rPr>
          <w:b/>
          <w:bCs/>
          <w:color w:val="000000"/>
          <w:spacing w:val="3"/>
          <w:sz w:val="28"/>
          <w:szCs w:val="28"/>
        </w:rPr>
        <w:t xml:space="preserve"> </w:t>
      </w:r>
    </w:p>
    <w:p w14:paraId="473BCACB" w14:textId="77777777" w:rsidR="000307A9" w:rsidRPr="005C4656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5C4656">
        <w:rPr>
          <w:rFonts w:ascii="Consolas" w:hAnsi="Consolas"/>
          <w:color w:val="C586C0"/>
          <w:sz w:val="21"/>
          <w:szCs w:val="21"/>
        </w:rPr>
        <w:t>#</w:t>
      </w:r>
      <w:r w:rsidRPr="000307A9">
        <w:rPr>
          <w:rFonts w:ascii="Consolas" w:hAnsi="Consolas"/>
          <w:color w:val="C586C0"/>
          <w:sz w:val="21"/>
          <w:szCs w:val="21"/>
          <w:lang w:val="en-US"/>
        </w:rPr>
        <w:t>include</w:t>
      </w:r>
      <w:r w:rsidRPr="005C4656">
        <w:rPr>
          <w:rFonts w:ascii="Consolas" w:hAnsi="Consolas"/>
          <w:color w:val="CE9178"/>
          <w:sz w:val="21"/>
          <w:szCs w:val="21"/>
        </w:rPr>
        <w:t>&lt;</w:t>
      </w:r>
      <w:r w:rsidRPr="000307A9">
        <w:rPr>
          <w:rFonts w:ascii="Consolas" w:hAnsi="Consolas"/>
          <w:color w:val="CE9178"/>
          <w:sz w:val="21"/>
          <w:szCs w:val="21"/>
          <w:lang w:val="en-US"/>
        </w:rPr>
        <w:t>iostream</w:t>
      </w:r>
      <w:r w:rsidRPr="005C4656">
        <w:rPr>
          <w:rFonts w:ascii="Consolas" w:hAnsi="Consolas"/>
          <w:color w:val="CE9178"/>
          <w:sz w:val="21"/>
          <w:szCs w:val="21"/>
        </w:rPr>
        <w:t>&gt;</w:t>
      </w:r>
    </w:p>
    <w:p w14:paraId="5BDFB3F2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0307A9">
        <w:rPr>
          <w:rFonts w:ascii="Consolas" w:hAnsi="Consolas"/>
          <w:color w:val="CE9178"/>
          <w:sz w:val="21"/>
          <w:szCs w:val="21"/>
          <w:lang w:val="en-US"/>
        </w:rPr>
        <w:t>&lt;iomanip&gt;</w:t>
      </w:r>
    </w:p>
    <w:p w14:paraId="300741D4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C586C0"/>
          <w:sz w:val="21"/>
          <w:szCs w:val="21"/>
          <w:lang w:val="en-US"/>
        </w:rPr>
        <w:t>using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namespace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;</w:t>
      </w:r>
    </w:p>
    <w:p w14:paraId="21751F9C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DCDCAA"/>
          <w:sz w:val="21"/>
          <w:szCs w:val="21"/>
          <w:lang w:val="en-US"/>
        </w:rPr>
        <w:t>main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(){</w:t>
      </w:r>
    </w:p>
    <w:p w14:paraId="254A62FD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double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a , b;</w:t>
      </w:r>
    </w:p>
    <w:p w14:paraId="31C44A0B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>    cout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0307A9">
        <w:rPr>
          <w:rFonts w:ascii="Consolas" w:hAnsi="Consolas"/>
          <w:color w:val="CE9178"/>
          <w:sz w:val="21"/>
          <w:szCs w:val="21"/>
          <w:lang w:val="en-US"/>
        </w:rPr>
        <w:t>"Enter two numbers : "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;</w:t>
      </w:r>
    </w:p>
    <w:p w14:paraId="5259626F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>    cin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&gt;&gt;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a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&gt;&gt;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b;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    //input two operands</w:t>
      </w:r>
    </w:p>
    <w:p w14:paraId="4A221F61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</w:p>
    <w:p w14:paraId="1A1AAB06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op;</w:t>
      </w:r>
    </w:p>
    <w:p w14:paraId="0C1FD668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>    cout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0307A9">
        <w:rPr>
          <w:rFonts w:ascii="Consolas" w:hAnsi="Consolas"/>
          <w:color w:val="CE9178"/>
          <w:sz w:val="21"/>
          <w:szCs w:val="21"/>
          <w:lang w:val="en-US"/>
        </w:rPr>
        <w:t>"Enter operator(+ , - , * , / , %) : "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;</w:t>
      </w:r>
    </w:p>
    <w:p w14:paraId="3C71035C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>    cin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&gt;&gt;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op;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   //input operator</w:t>
      </w:r>
    </w:p>
    <w:p w14:paraId="569AC75F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</w:p>
    <w:p w14:paraId="0ADF7762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C586C0"/>
          <w:sz w:val="21"/>
          <w:szCs w:val="21"/>
          <w:lang w:val="en-US"/>
        </w:rPr>
        <w:t>switch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(op){</w:t>
      </w:r>
    </w:p>
    <w:p w14:paraId="39F3A559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    </w:t>
      </w:r>
      <w:r w:rsidRPr="000307A9">
        <w:rPr>
          <w:rFonts w:ascii="Consolas" w:hAnsi="Consolas"/>
          <w:color w:val="C586C0"/>
          <w:sz w:val="21"/>
          <w:szCs w:val="21"/>
          <w:lang w:val="en-US"/>
        </w:rPr>
        <w:t>case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CE9178"/>
          <w:sz w:val="21"/>
          <w:szCs w:val="21"/>
          <w:lang w:val="en-US"/>
        </w:rPr>
        <w:t>'+'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: </w:t>
      </w:r>
    </w:p>
    <w:p w14:paraId="531B0A64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        cout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a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CE9178"/>
          <w:sz w:val="21"/>
          <w:szCs w:val="21"/>
          <w:lang w:val="en-US"/>
        </w:rPr>
        <w:t>" + "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b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CE9178"/>
          <w:sz w:val="21"/>
          <w:szCs w:val="21"/>
          <w:lang w:val="en-US"/>
        </w:rPr>
        <w:t>" = "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a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b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endl;</w:t>
      </w:r>
    </w:p>
    <w:p w14:paraId="4F6A8DF8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        </w:t>
      </w:r>
      <w:r w:rsidRPr="000307A9">
        <w:rPr>
          <w:rFonts w:ascii="Consolas" w:hAnsi="Consolas"/>
          <w:color w:val="C586C0"/>
          <w:sz w:val="21"/>
          <w:szCs w:val="21"/>
          <w:lang w:val="en-US"/>
        </w:rPr>
        <w:t>break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;</w:t>
      </w:r>
    </w:p>
    <w:p w14:paraId="45D555A9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    </w:t>
      </w:r>
      <w:r w:rsidRPr="000307A9">
        <w:rPr>
          <w:rFonts w:ascii="Consolas" w:hAnsi="Consolas"/>
          <w:color w:val="C586C0"/>
          <w:sz w:val="21"/>
          <w:szCs w:val="21"/>
          <w:lang w:val="en-US"/>
        </w:rPr>
        <w:t>case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CE9178"/>
          <w:sz w:val="21"/>
          <w:szCs w:val="21"/>
          <w:lang w:val="en-US"/>
        </w:rPr>
        <w:t>'-'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: </w:t>
      </w:r>
    </w:p>
    <w:p w14:paraId="244403D2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        cout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a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CE9178"/>
          <w:sz w:val="21"/>
          <w:szCs w:val="21"/>
          <w:lang w:val="en-US"/>
        </w:rPr>
        <w:t>" - "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b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CE9178"/>
          <w:sz w:val="21"/>
          <w:szCs w:val="21"/>
          <w:lang w:val="en-US"/>
        </w:rPr>
        <w:t>" = "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a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b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endl;</w:t>
      </w:r>
    </w:p>
    <w:p w14:paraId="60535772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        </w:t>
      </w:r>
      <w:r w:rsidRPr="000307A9">
        <w:rPr>
          <w:rFonts w:ascii="Consolas" w:hAnsi="Consolas"/>
          <w:color w:val="C586C0"/>
          <w:sz w:val="21"/>
          <w:szCs w:val="21"/>
          <w:lang w:val="en-US"/>
        </w:rPr>
        <w:t>break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;</w:t>
      </w:r>
    </w:p>
    <w:p w14:paraId="784E872E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    </w:t>
      </w:r>
      <w:r w:rsidRPr="000307A9">
        <w:rPr>
          <w:rFonts w:ascii="Consolas" w:hAnsi="Consolas"/>
          <w:color w:val="C586C0"/>
          <w:sz w:val="21"/>
          <w:szCs w:val="21"/>
          <w:lang w:val="en-US"/>
        </w:rPr>
        <w:t>case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CE9178"/>
          <w:sz w:val="21"/>
          <w:szCs w:val="21"/>
          <w:lang w:val="en-US"/>
        </w:rPr>
        <w:t>'*'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: </w:t>
      </w:r>
    </w:p>
    <w:p w14:paraId="77A4D696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        cout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a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CE9178"/>
          <w:sz w:val="21"/>
          <w:szCs w:val="21"/>
          <w:lang w:val="en-US"/>
        </w:rPr>
        <w:t>" * "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b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CE9178"/>
          <w:sz w:val="21"/>
          <w:szCs w:val="21"/>
          <w:lang w:val="en-US"/>
        </w:rPr>
        <w:t>" = "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a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b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endl;</w:t>
      </w:r>
    </w:p>
    <w:p w14:paraId="09C92178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        </w:t>
      </w:r>
      <w:r w:rsidRPr="000307A9">
        <w:rPr>
          <w:rFonts w:ascii="Consolas" w:hAnsi="Consolas"/>
          <w:color w:val="C586C0"/>
          <w:sz w:val="21"/>
          <w:szCs w:val="21"/>
          <w:lang w:val="en-US"/>
        </w:rPr>
        <w:t>break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;    </w:t>
      </w:r>
    </w:p>
    <w:p w14:paraId="0415BE81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    </w:t>
      </w:r>
      <w:r w:rsidRPr="000307A9">
        <w:rPr>
          <w:rFonts w:ascii="Consolas" w:hAnsi="Consolas"/>
          <w:color w:val="C586C0"/>
          <w:sz w:val="21"/>
          <w:szCs w:val="21"/>
          <w:lang w:val="en-US"/>
        </w:rPr>
        <w:t>case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CE9178"/>
          <w:sz w:val="21"/>
          <w:szCs w:val="21"/>
          <w:lang w:val="en-US"/>
        </w:rPr>
        <w:t>'/'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: </w:t>
      </w:r>
    </w:p>
    <w:p w14:paraId="513A2065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        </w:t>
      </w:r>
      <w:r w:rsidRPr="000307A9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(b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!=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 {</w:t>
      </w:r>
    </w:p>
    <w:p w14:paraId="3DF9B21C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            cout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a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CE9178"/>
          <w:sz w:val="21"/>
          <w:szCs w:val="21"/>
          <w:lang w:val="en-US"/>
        </w:rPr>
        <w:t>" / "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b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CE9178"/>
          <w:sz w:val="21"/>
          <w:szCs w:val="21"/>
          <w:lang w:val="en-US"/>
        </w:rPr>
        <w:t>" = "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a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b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endl;</w:t>
      </w:r>
    </w:p>
    <w:p w14:paraId="2F32B9D5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        } </w:t>
      </w:r>
      <w:r w:rsidRPr="000307A9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{</w:t>
      </w:r>
    </w:p>
    <w:p w14:paraId="480FFC2A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            cout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CE9178"/>
          <w:sz w:val="21"/>
          <w:szCs w:val="21"/>
          <w:lang w:val="en-US"/>
        </w:rPr>
        <w:t>"Error! Division by zero is not allowed."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endl;</w:t>
      </w:r>
    </w:p>
    <w:p w14:paraId="2849C4A8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>            }</w:t>
      </w:r>
    </w:p>
    <w:p w14:paraId="310A1C00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        </w:t>
      </w:r>
      <w:r w:rsidRPr="000307A9">
        <w:rPr>
          <w:rFonts w:ascii="Consolas" w:hAnsi="Consolas"/>
          <w:color w:val="C586C0"/>
          <w:sz w:val="21"/>
          <w:szCs w:val="21"/>
          <w:lang w:val="en-US"/>
        </w:rPr>
        <w:t>break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;</w:t>
      </w:r>
    </w:p>
    <w:p w14:paraId="6BE103F7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    </w:t>
      </w:r>
      <w:r w:rsidRPr="000307A9">
        <w:rPr>
          <w:rFonts w:ascii="Consolas" w:hAnsi="Consolas"/>
          <w:color w:val="C586C0"/>
          <w:sz w:val="21"/>
          <w:szCs w:val="21"/>
          <w:lang w:val="en-US"/>
        </w:rPr>
        <w:t>default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:</w:t>
      </w:r>
    </w:p>
    <w:p w14:paraId="3261FE03" w14:textId="77777777" w:rsidR="000307A9" w:rsidRPr="005C4656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        cout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CE9178"/>
          <w:sz w:val="21"/>
          <w:szCs w:val="21"/>
          <w:lang w:val="en-US"/>
        </w:rPr>
        <w:t>"Error! The operator is not correct or supported."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5C4656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5C4656">
        <w:rPr>
          <w:rFonts w:ascii="Consolas" w:hAnsi="Consolas"/>
          <w:color w:val="FFFFFF"/>
          <w:sz w:val="21"/>
          <w:szCs w:val="21"/>
          <w:lang w:val="en-US"/>
        </w:rPr>
        <w:t xml:space="preserve"> endl;</w:t>
      </w:r>
    </w:p>
    <w:p w14:paraId="745A867D" w14:textId="77777777" w:rsidR="000307A9" w:rsidRPr="005C4656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5C4656">
        <w:rPr>
          <w:rFonts w:ascii="Consolas" w:hAnsi="Consolas"/>
          <w:color w:val="FFFFFF"/>
          <w:sz w:val="21"/>
          <w:szCs w:val="21"/>
          <w:lang w:val="en-US"/>
        </w:rPr>
        <w:t xml:space="preserve">            </w:t>
      </w:r>
      <w:r w:rsidRPr="005C4656">
        <w:rPr>
          <w:rFonts w:ascii="Consolas" w:hAnsi="Consolas"/>
          <w:color w:val="C586C0"/>
          <w:sz w:val="21"/>
          <w:szCs w:val="21"/>
          <w:lang w:val="en-US"/>
        </w:rPr>
        <w:t>break</w:t>
      </w:r>
      <w:r w:rsidRPr="005C4656">
        <w:rPr>
          <w:rFonts w:ascii="Consolas" w:hAnsi="Consolas"/>
          <w:color w:val="FFFFFF"/>
          <w:sz w:val="21"/>
          <w:szCs w:val="21"/>
          <w:lang w:val="en-US"/>
        </w:rPr>
        <w:t>;    </w:t>
      </w:r>
    </w:p>
    <w:p w14:paraId="4FE65B9A" w14:textId="77777777" w:rsidR="000307A9" w:rsidRPr="005C4656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5C4656">
        <w:rPr>
          <w:rFonts w:ascii="Consolas" w:hAnsi="Consolas"/>
          <w:color w:val="FFFFFF"/>
          <w:sz w:val="21"/>
          <w:szCs w:val="21"/>
          <w:lang w:val="en-US"/>
        </w:rPr>
        <w:t>    }</w:t>
      </w:r>
    </w:p>
    <w:p w14:paraId="5354F5E4" w14:textId="77777777" w:rsidR="000307A9" w:rsidRPr="005C4656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5C4656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5C4656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5C4656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5C465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C4656">
        <w:rPr>
          <w:rFonts w:ascii="Consolas" w:hAnsi="Consolas"/>
          <w:color w:val="FFFFFF"/>
          <w:sz w:val="21"/>
          <w:szCs w:val="21"/>
          <w:lang w:val="en-US"/>
        </w:rPr>
        <w:t>;</w:t>
      </w:r>
    </w:p>
    <w:p w14:paraId="7D6A0896" w14:textId="77777777" w:rsidR="000307A9" w:rsidRPr="005C4656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5C4656">
        <w:rPr>
          <w:rFonts w:ascii="Consolas" w:hAnsi="Consolas"/>
          <w:color w:val="FFFFFF"/>
          <w:sz w:val="21"/>
          <w:szCs w:val="21"/>
          <w:lang w:val="en-US"/>
        </w:rPr>
        <w:t>}</w:t>
      </w:r>
    </w:p>
    <w:p w14:paraId="05AC21F1" w14:textId="1EAD767D" w:rsidR="000307A9" w:rsidRPr="005C4656" w:rsidRDefault="000307A9">
      <w:pPr>
        <w:rPr>
          <w:color w:val="000000"/>
          <w:spacing w:val="3"/>
          <w:sz w:val="28"/>
          <w:szCs w:val="28"/>
          <w:lang w:val="en-US"/>
        </w:rPr>
      </w:pPr>
      <w:r w:rsidRPr="005C4656">
        <w:rPr>
          <w:color w:val="000000"/>
          <w:spacing w:val="3"/>
          <w:sz w:val="28"/>
          <w:szCs w:val="28"/>
          <w:lang w:val="en-US"/>
        </w:rPr>
        <w:br w:type="page"/>
      </w:r>
    </w:p>
    <w:p w14:paraId="7FA74F35" w14:textId="77777777" w:rsidR="000307A9" w:rsidRPr="005C4656" w:rsidRDefault="000307A9" w:rsidP="00672919">
      <w:pPr>
        <w:spacing w:line="360" w:lineRule="auto"/>
        <w:ind w:left="-851" w:firstLine="851"/>
        <w:jc w:val="both"/>
        <w:rPr>
          <w:color w:val="000000"/>
          <w:spacing w:val="3"/>
          <w:sz w:val="28"/>
          <w:szCs w:val="28"/>
          <w:lang w:val="en-US"/>
        </w:rPr>
      </w:pPr>
    </w:p>
    <w:p w14:paraId="14210C17" w14:textId="0DBC681A" w:rsidR="000307A9" w:rsidRPr="005C4656" w:rsidRDefault="000307A9" w:rsidP="00672919">
      <w:pPr>
        <w:spacing w:line="360" w:lineRule="auto"/>
        <w:ind w:left="-851" w:firstLine="851"/>
        <w:jc w:val="both"/>
        <w:rPr>
          <w:b/>
          <w:bCs/>
          <w:color w:val="000000"/>
          <w:spacing w:val="3"/>
          <w:sz w:val="28"/>
          <w:szCs w:val="28"/>
          <w:lang w:val="en-US"/>
        </w:rPr>
      </w:pPr>
      <w:r w:rsidRPr="005C4656">
        <w:rPr>
          <w:b/>
          <w:bCs/>
          <w:color w:val="000000"/>
          <w:spacing w:val="3"/>
          <w:sz w:val="28"/>
          <w:szCs w:val="28"/>
          <w:lang w:val="en-US"/>
        </w:rPr>
        <w:t xml:space="preserve">2 </w:t>
      </w:r>
      <w:r w:rsidRPr="000307A9">
        <w:rPr>
          <w:b/>
          <w:bCs/>
          <w:color w:val="000000"/>
          <w:spacing w:val="3"/>
          <w:sz w:val="28"/>
          <w:szCs w:val="28"/>
        </w:rPr>
        <w:t>Ассемблерный</w:t>
      </w:r>
      <w:r w:rsidRPr="005C4656">
        <w:rPr>
          <w:b/>
          <w:bCs/>
          <w:color w:val="000000"/>
          <w:spacing w:val="3"/>
          <w:sz w:val="28"/>
          <w:szCs w:val="28"/>
          <w:lang w:val="en-US"/>
        </w:rPr>
        <w:t xml:space="preserve"> </w:t>
      </w:r>
      <w:r w:rsidRPr="000307A9">
        <w:rPr>
          <w:b/>
          <w:bCs/>
          <w:color w:val="000000"/>
          <w:spacing w:val="3"/>
          <w:sz w:val="28"/>
          <w:szCs w:val="28"/>
        </w:rPr>
        <w:t>код</w:t>
      </w:r>
    </w:p>
    <w:p w14:paraId="64B24857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bookmarkStart w:id="2" w:name="_Hlk222990302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.file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CE9178"/>
          <w:sz w:val="21"/>
          <w:szCs w:val="21"/>
          <w:lang w:val="en-US"/>
        </w:rPr>
        <w:t>"calc.cpp"</w:t>
      </w:r>
    </w:p>
    <w:p w14:paraId="268E2838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GNU C++17 (GCC) version 15.2.1 20260209 (x86_64-pc-linux-gnu)</w:t>
      </w:r>
    </w:p>
    <w:p w14:paraId="36A9B46D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  compiled by GNU C version 15.2.1 20260209, GMP version 6.3.0, MPFR version 4.2.2, MPC version 1.3.1, isl version isl-0.27-GMP</w:t>
      </w:r>
    </w:p>
    <w:p w14:paraId="277B8966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</w:p>
    <w:p w14:paraId="4952D2B0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GGC heuristics: --param ggc-min-expand=100 --param ggc-min-heapsize=131072</w:t>
      </w:r>
    </w:p>
    <w:p w14:paraId="09699277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options passed: -mtune=generic -march=x86-64</w:t>
      </w:r>
    </w:p>
    <w:p w14:paraId="3224A19E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.text</w:t>
      </w:r>
    </w:p>
    <w:p w14:paraId="425901B1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B5CEA8"/>
          <w:sz w:val="21"/>
          <w:szCs w:val="21"/>
          <w:lang w:val="en-US"/>
        </w:rPr>
        <w:t>#A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PP</w:t>
      </w:r>
    </w:p>
    <w:p w14:paraId="6BA2AE3A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.globl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_ZSt21ios_base_library_initv</w:t>
      </w:r>
    </w:p>
    <w:p w14:paraId="5B02D97C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.section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.rodata</w:t>
      </w:r>
    </w:p>
    <w:p w14:paraId="175E51FA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9CDCFE"/>
          <w:sz w:val="21"/>
          <w:szCs w:val="21"/>
          <w:lang w:val="en-US"/>
        </w:rPr>
        <w:t>.LC0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:</w:t>
      </w:r>
    </w:p>
    <w:p w14:paraId="187B94D3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.string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CE9178"/>
          <w:sz w:val="21"/>
          <w:szCs w:val="21"/>
          <w:lang w:val="en-US"/>
        </w:rPr>
        <w:t>"Enter two numbers : "</w:t>
      </w:r>
    </w:p>
    <w:p w14:paraId="5809348C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.align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8</w:t>
      </w:r>
    </w:p>
    <w:p w14:paraId="7431CD27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9CDCFE"/>
          <w:sz w:val="21"/>
          <w:szCs w:val="21"/>
          <w:lang w:val="en-US"/>
        </w:rPr>
        <w:t>.LC1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:</w:t>
      </w:r>
    </w:p>
    <w:p w14:paraId="35983965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.string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CE9178"/>
          <w:sz w:val="21"/>
          <w:szCs w:val="21"/>
          <w:lang w:val="en-US"/>
        </w:rPr>
        <w:t>"Enter operator(+ , - , * , / , %) : "</w:t>
      </w:r>
    </w:p>
    <w:p w14:paraId="2BDEA4A5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9CDCFE"/>
          <w:sz w:val="21"/>
          <w:szCs w:val="21"/>
          <w:lang w:val="en-US"/>
        </w:rPr>
        <w:t>.LC2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:</w:t>
      </w:r>
    </w:p>
    <w:p w14:paraId="175F1653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.string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CE9178"/>
          <w:sz w:val="21"/>
          <w:szCs w:val="21"/>
          <w:lang w:val="en-US"/>
        </w:rPr>
        <w:t>" + "</w:t>
      </w:r>
    </w:p>
    <w:p w14:paraId="35E83376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9CDCFE"/>
          <w:sz w:val="21"/>
          <w:szCs w:val="21"/>
          <w:lang w:val="en-US"/>
        </w:rPr>
        <w:t>.LC3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:</w:t>
      </w:r>
    </w:p>
    <w:p w14:paraId="280B1062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.string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CE9178"/>
          <w:sz w:val="21"/>
          <w:szCs w:val="21"/>
          <w:lang w:val="en-US"/>
        </w:rPr>
        <w:t>" = "</w:t>
      </w:r>
    </w:p>
    <w:p w14:paraId="4B804343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9CDCFE"/>
          <w:sz w:val="21"/>
          <w:szCs w:val="21"/>
          <w:lang w:val="en-US"/>
        </w:rPr>
        <w:t>.LC4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:</w:t>
      </w:r>
    </w:p>
    <w:p w14:paraId="12A13C02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.string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CE9178"/>
          <w:sz w:val="21"/>
          <w:szCs w:val="21"/>
          <w:lang w:val="en-US"/>
        </w:rPr>
        <w:t>" - "</w:t>
      </w:r>
    </w:p>
    <w:p w14:paraId="4E87C3F6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9CDCFE"/>
          <w:sz w:val="21"/>
          <w:szCs w:val="21"/>
          <w:lang w:val="en-US"/>
        </w:rPr>
        <w:t>.LC5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:</w:t>
      </w:r>
    </w:p>
    <w:p w14:paraId="497586CA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.string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CE9178"/>
          <w:sz w:val="21"/>
          <w:szCs w:val="21"/>
          <w:lang w:val="en-US"/>
        </w:rPr>
        <w:t>" * "</w:t>
      </w:r>
    </w:p>
    <w:p w14:paraId="3CC0C5BB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9CDCFE"/>
          <w:sz w:val="21"/>
          <w:szCs w:val="21"/>
          <w:lang w:val="en-US"/>
        </w:rPr>
        <w:t>.LC7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:</w:t>
      </w:r>
    </w:p>
    <w:p w14:paraId="4A6E6250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.string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CE9178"/>
          <w:sz w:val="21"/>
          <w:szCs w:val="21"/>
          <w:lang w:val="en-US"/>
        </w:rPr>
        <w:t>" / "</w:t>
      </w:r>
    </w:p>
    <w:p w14:paraId="07BE6691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.align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8</w:t>
      </w:r>
    </w:p>
    <w:p w14:paraId="2E717170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9CDCFE"/>
          <w:sz w:val="21"/>
          <w:szCs w:val="21"/>
          <w:lang w:val="en-US"/>
        </w:rPr>
        <w:t>.LC8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:</w:t>
      </w:r>
    </w:p>
    <w:p w14:paraId="5119A855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.string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CE9178"/>
          <w:sz w:val="21"/>
          <w:szCs w:val="21"/>
          <w:lang w:val="en-US"/>
        </w:rPr>
        <w:t>"Error! Division by zero is not allowed."</w:t>
      </w:r>
    </w:p>
    <w:p w14:paraId="605BAC21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.align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8</w:t>
      </w:r>
    </w:p>
    <w:p w14:paraId="37E7535E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9CDCFE"/>
          <w:sz w:val="21"/>
          <w:szCs w:val="21"/>
          <w:lang w:val="en-US"/>
        </w:rPr>
        <w:t>.LC9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:</w:t>
      </w:r>
    </w:p>
    <w:p w14:paraId="40760DC6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.string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CE9178"/>
          <w:sz w:val="21"/>
          <w:szCs w:val="21"/>
          <w:lang w:val="en-US"/>
        </w:rPr>
        <w:t>"Error! The operator is not correct or supported."</w:t>
      </w:r>
      <w:bookmarkEnd w:id="2"/>
    </w:p>
    <w:p w14:paraId="0BFB297E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#NO_APP</w:t>
      </w:r>
    </w:p>
    <w:p w14:paraId="3D7381F8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.text</w:t>
      </w:r>
    </w:p>
    <w:p w14:paraId="134DCD9B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.globl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main</w:t>
      </w:r>
    </w:p>
    <w:p w14:paraId="2AD563DD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.type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main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,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@function</w:t>
      </w:r>
    </w:p>
    <w:p w14:paraId="5764E3BC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9CDCFE"/>
          <w:sz w:val="21"/>
          <w:szCs w:val="21"/>
          <w:lang w:val="en-US"/>
        </w:rPr>
        <w:t>main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:</w:t>
      </w:r>
    </w:p>
    <w:p w14:paraId="548183F4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9CDCFE"/>
          <w:sz w:val="21"/>
          <w:szCs w:val="21"/>
          <w:lang w:val="en-US"/>
        </w:rPr>
        <w:t>.LFB2256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:</w:t>
      </w:r>
    </w:p>
    <w:p w14:paraId="07B00D9F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.cfi_startproc</w:t>
      </w:r>
    </w:p>
    <w:p w14:paraId="08074869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pushq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1A7187BD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.cfi_def_cfa_offset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16</w:t>
      </w:r>
    </w:p>
    <w:p w14:paraId="10711BDB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.cfi_offset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6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, 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-16</w:t>
      </w:r>
    </w:p>
    <w:p w14:paraId="5E464AE4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rsp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</w:t>
      </w:r>
    </w:p>
    <w:p w14:paraId="49B3FEB8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.cfi_def_cfa_register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6</w:t>
      </w:r>
    </w:p>
    <w:p w14:paraId="193FB648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subq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$32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rsp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</w:t>
      </w:r>
    </w:p>
    <w:p w14:paraId="3C40AF0A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./calc.cpp:4: int main(){</w:t>
      </w:r>
    </w:p>
    <w:p w14:paraId="1887E608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fs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: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40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MEM[(&lt;address-space-1&gt; long unsigned int *)40B], tmp146</w:t>
      </w:r>
    </w:p>
    <w:p w14:paraId="30907AC1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, 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-8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tmp146, D.62323</w:t>
      </w:r>
    </w:p>
    <w:p w14:paraId="31C1FA48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xorl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eax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eax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tmp146</w:t>
      </w:r>
    </w:p>
    <w:p w14:paraId="79AB7086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lastRenderedPageBreak/>
        <w:t># ./calc.cpp:6:     cout&lt;&lt;"Enter two numbers : ";</w:t>
      </w:r>
    </w:p>
    <w:p w14:paraId="4108B2C0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.LC0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tmp147</w:t>
      </w:r>
    </w:p>
    <w:p w14:paraId="05BE4326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_ZSt4cout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tmp148</w:t>
      </w:r>
    </w:p>
    <w:p w14:paraId="6F22C2A6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rsi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tmp147,</w:t>
      </w:r>
    </w:p>
    <w:p w14:paraId="23923CD6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tmp148,</w:t>
      </w:r>
    </w:p>
    <w:p w14:paraId="3C34B230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_ZStlsISt11char_traitsIcEERSt13basic_ostreamIcT_ES5_PKc@PLT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4CA4AA1D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./calc.cpp:7:     cin&gt;&gt;a&gt;&gt;b;     //input two operands</w:t>
      </w:r>
    </w:p>
    <w:p w14:paraId="641EE9BC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-24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tmp149</w:t>
      </w:r>
    </w:p>
    <w:p w14:paraId="10F9AAEA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_ZSt3cin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tmp150</w:t>
      </w:r>
    </w:p>
    <w:p w14:paraId="551E8FC6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rsi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tmp149,</w:t>
      </w:r>
    </w:p>
    <w:p w14:paraId="107E84AF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tmp150,</w:t>
      </w:r>
    </w:p>
    <w:p w14:paraId="60B4FAAC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_ZNSirsERd@PLT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1A01952B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_1</w:t>
      </w:r>
    </w:p>
    <w:p w14:paraId="49C44FB0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./calc.cpp:7:     cin&gt;&gt;a&gt;&gt;b;     //input two operands</w:t>
      </w:r>
    </w:p>
    <w:p w14:paraId="0B31EE34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-16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tmp151</w:t>
      </w:r>
    </w:p>
    <w:p w14:paraId="158BFD83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rsi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tmp151,</w:t>
      </w:r>
    </w:p>
    <w:p w14:paraId="36893C0B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_1,</w:t>
      </w:r>
    </w:p>
    <w:p w14:paraId="49D14757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_ZNSirsERd@PLT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7CAAAA2C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./calc.cpp:10:     cout&lt;&lt;"Enter operator(+ , - , * , / , %) : ";</w:t>
      </w:r>
    </w:p>
    <w:p w14:paraId="3A4F4475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.LC1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tmp152</w:t>
      </w:r>
    </w:p>
    <w:p w14:paraId="0E021AB1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_ZSt4cout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tmp153</w:t>
      </w:r>
    </w:p>
    <w:p w14:paraId="01C6B825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rsi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tmp152,</w:t>
      </w:r>
    </w:p>
    <w:p w14:paraId="3F930DA0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tmp153,</w:t>
      </w:r>
    </w:p>
    <w:p w14:paraId="077E9716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_ZStlsISt11char_traitsIcEERSt13basic_ostreamIcT_ES5_PKc@PLT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1E76D6F3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./calc.cpp:11:     cin&gt;&gt;op;    //input operator</w:t>
      </w:r>
    </w:p>
    <w:p w14:paraId="5020E558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-25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tmp154</w:t>
      </w:r>
    </w:p>
    <w:p w14:paraId="190B3C3C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_ZSt3cin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tmp155</w:t>
      </w:r>
    </w:p>
    <w:p w14:paraId="5F12866A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rsi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tmp154,</w:t>
      </w:r>
    </w:p>
    <w:p w14:paraId="64BB6852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tmp155,</w:t>
      </w:r>
    </w:p>
    <w:p w14:paraId="049E0D80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_ZStrsIcSt11char_traitsIcEERSt13basic_istreamIT_T0_ES6_RS3_@PLT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3E7896B5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./calc.cpp:13:     switch(op){</w:t>
      </w:r>
    </w:p>
    <w:p w14:paraId="333A61DD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movzbl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-25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eax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op, op.0_2</w:t>
      </w:r>
    </w:p>
    <w:p w14:paraId="61C93965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movsbl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al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eax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op.0_2, _3</w:t>
      </w:r>
    </w:p>
    <w:p w14:paraId="7FABB6EC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./calc.cpp:13:     switch(op){</w:t>
      </w:r>
    </w:p>
    <w:p w14:paraId="799576C3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cmpl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$47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eax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_3</w:t>
      </w:r>
    </w:p>
    <w:p w14:paraId="75FA20EE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je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.L2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</w:t>
      </w:r>
    </w:p>
    <w:p w14:paraId="17CE41AD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cmpl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$47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eax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_3</w:t>
      </w:r>
    </w:p>
    <w:p w14:paraId="5EBA3D06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jg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.L3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</w:t>
      </w:r>
    </w:p>
    <w:p w14:paraId="29C3EB58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cmpl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$45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eax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_3</w:t>
      </w:r>
    </w:p>
    <w:p w14:paraId="5C28527A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je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.L4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</w:t>
      </w:r>
    </w:p>
    <w:p w14:paraId="11F1056A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cmpl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$45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eax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_3</w:t>
      </w:r>
    </w:p>
    <w:p w14:paraId="666966FB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jg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.L3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</w:t>
      </w:r>
    </w:p>
    <w:p w14:paraId="74A0A337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cmpl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$42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eax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_3</w:t>
      </w:r>
    </w:p>
    <w:p w14:paraId="51A274BC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je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.L5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</w:t>
      </w:r>
    </w:p>
    <w:p w14:paraId="60651E98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cmpl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$43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eax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_3</w:t>
      </w:r>
    </w:p>
    <w:p w14:paraId="2253A64E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jne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.L3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</w:t>
      </w:r>
    </w:p>
    <w:p w14:paraId="7E1FC630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./calc.cpp:15:             cout &lt;&lt; a &lt;&lt; " + " &lt;&lt; b &lt;&lt; " = " &lt;&lt; a + b &lt;&lt; endl;</w:t>
      </w:r>
    </w:p>
    <w:p w14:paraId="2403270F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-24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a, a.1_4</w:t>
      </w:r>
    </w:p>
    <w:p w14:paraId="27FE3B99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./calc.cpp:15:             cout &lt;&lt; a &lt;&lt; " + " &lt;&lt; b &lt;&lt; " = " &lt;&lt; a + b &lt;&lt; endl;</w:t>
      </w:r>
    </w:p>
    <w:p w14:paraId="5F412B8E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_ZSt4cout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tmp156</w:t>
      </w:r>
    </w:p>
    <w:p w14:paraId="6230D1A8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a.1_4,</w:t>
      </w:r>
    </w:p>
    <w:p w14:paraId="05E80987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tmp156,</w:t>
      </w:r>
    </w:p>
    <w:p w14:paraId="31C23E4F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_ZNSolsEd@PLT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03DD345F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lastRenderedPageBreak/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_5</w:t>
      </w:r>
    </w:p>
    <w:p w14:paraId="582EC18E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./calc.cpp:15:             cout &lt;&lt; a &lt;&lt; " + " &lt;&lt; b &lt;&lt; " = " &lt;&lt; a + b &lt;&lt; endl;</w:t>
      </w:r>
    </w:p>
    <w:p w14:paraId="14C44266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.LC2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tmp157</w:t>
      </w:r>
    </w:p>
    <w:p w14:paraId="4834066A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rsi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tmp157,</w:t>
      </w:r>
    </w:p>
    <w:p w14:paraId="0EE6F5AA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_5,</w:t>
      </w:r>
    </w:p>
    <w:p w14:paraId="4D6B367A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_ZStlsISt11char_traitsIcEERSt13basic_ostreamIcT_ES5_PKc@PLT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2515B73F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_6</w:t>
      </w:r>
    </w:p>
    <w:p w14:paraId="4D23A5F5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./calc.cpp:15:             cout &lt;&lt; a &lt;&lt; " + " &lt;&lt; b &lt;&lt; " = " &lt;&lt; a + b &lt;&lt; endl;</w:t>
      </w:r>
    </w:p>
    <w:p w14:paraId="6BA27913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-16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b, b.2_7</w:t>
      </w:r>
    </w:p>
    <w:p w14:paraId="530BBC45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./calc.cpp:15:             cout &lt;&lt; a &lt;&lt; " + " &lt;&lt; b &lt;&lt; " = " &lt;&lt; a + b &lt;&lt; endl;</w:t>
      </w:r>
    </w:p>
    <w:p w14:paraId="04429257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b.2_7,</w:t>
      </w:r>
    </w:p>
    <w:p w14:paraId="08F4BCF8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_6,</w:t>
      </w:r>
    </w:p>
    <w:p w14:paraId="300233C3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_ZNSolsEd@PLT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5F88861F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_8</w:t>
      </w:r>
    </w:p>
    <w:p w14:paraId="138E3BA4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./calc.cpp:15:             cout &lt;&lt; a &lt;&lt; " + " &lt;&lt; b &lt;&lt; " = " &lt;&lt; a + b &lt;&lt; endl;</w:t>
      </w:r>
    </w:p>
    <w:p w14:paraId="5292B707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.LC3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tmp158</w:t>
      </w:r>
    </w:p>
    <w:p w14:paraId="61846713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rsi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tmp158,</w:t>
      </w:r>
    </w:p>
    <w:p w14:paraId="2F733472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_8,</w:t>
      </w:r>
    </w:p>
    <w:p w14:paraId="71AFCC82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_ZStlsISt11char_traitsIcEERSt13basic_ostreamIcT_ES5_PKc@PLT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004581EE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_9</w:t>
      </w:r>
    </w:p>
    <w:p w14:paraId="05962DC1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./calc.cpp:15:             cout &lt;&lt; a &lt;&lt; " + " &lt;&lt; b &lt;&lt; " = " &lt;&lt; a + b &lt;&lt; endl;</w:t>
      </w:r>
    </w:p>
    <w:p w14:paraId="6D65F19F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movsd   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-24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a, a.3_10</w:t>
      </w:r>
    </w:p>
    <w:p w14:paraId="7AF344EC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movsd   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-16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b, b.4_11</w:t>
      </w:r>
    </w:p>
    <w:p w14:paraId="61A81BD3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addsd   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b.4_11, a.3_10</w:t>
      </w:r>
    </w:p>
    <w:p w14:paraId="094064DE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a.3_10, _12</w:t>
      </w:r>
    </w:p>
    <w:p w14:paraId="066A4BC1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_12,</w:t>
      </w:r>
    </w:p>
    <w:p w14:paraId="36E8D9F2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_9,</w:t>
      </w:r>
    </w:p>
    <w:p w14:paraId="1DFDE08C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_ZNSolsEd@PLT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2F9C2736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./calc.cpp:15:             cout &lt;&lt; a &lt;&lt; " + " &lt;&lt; b &lt;&lt; " = " &lt;&lt; a + b &lt;&lt; endl;</w:t>
      </w:r>
    </w:p>
    <w:p w14:paraId="14991FFB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_ZSt4endlIcSt11char_traitsIcEERSt13basic_ostreamIT_T0_ES6_@GOTPCREL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tmp160</w:t>
      </w:r>
    </w:p>
    <w:p w14:paraId="516CA019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rsi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tmp159,</w:t>
      </w:r>
    </w:p>
    <w:p w14:paraId="4F46B699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_13,</w:t>
      </w:r>
    </w:p>
    <w:p w14:paraId="66D7EB6A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_ZNSolsEPFRSoS_E@PLT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046F2790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./calc.cpp:16:             break;</w:t>
      </w:r>
    </w:p>
    <w:p w14:paraId="374D81ED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jmp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.L6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337E26EF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9CDCFE"/>
          <w:sz w:val="21"/>
          <w:szCs w:val="21"/>
          <w:lang w:val="en-US"/>
        </w:rPr>
        <w:t>.L4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:</w:t>
      </w:r>
    </w:p>
    <w:p w14:paraId="09A85D65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./calc.cpp:18:             cout &lt;&lt; a &lt;&lt; " - " &lt;&lt; b &lt;&lt; " = " &lt;&lt; a - b &lt;&lt; endl;</w:t>
      </w:r>
    </w:p>
    <w:p w14:paraId="1B139282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-24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a, a.5_14</w:t>
      </w:r>
    </w:p>
    <w:p w14:paraId="58E83C26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./calc.cpp:18:             cout &lt;&lt; a &lt;&lt; " - " &lt;&lt; b &lt;&lt; " = " &lt;&lt; a - b &lt;&lt; endl;</w:t>
      </w:r>
    </w:p>
    <w:p w14:paraId="60585D1D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_ZSt4cout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tmp161</w:t>
      </w:r>
    </w:p>
    <w:p w14:paraId="38F8FD2C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a.5_14,</w:t>
      </w:r>
    </w:p>
    <w:p w14:paraId="43156071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tmp161,</w:t>
      </w:r>
    </w:p>
    <w:p w14:paraId="2621B8A0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_ZNSolsEd@PLT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76B4A957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_15</w:t>
      </w:r>
    </w:p>
    <w:p w14:paraId="0BD158EF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./calc.cpp:18:             cout &lt;&lt; a &lt;&lt; " - " &lt;&lt; b &lt;&lt; " = " &lt;&lt; a - b &lt;&lt; endl;</w:t>
      </w:r>
    </w:p>
    <w:p w14:paraId="794D72B5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.LC4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tmp162</w:t>
      </w:r>
    </w:p>
    <w:p w14:paraId="2B367833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rsi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tmp162,</w:t>
      </w:r>
    </w:p>
    <w:p w14:paraId="63AE0C79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_15,</w:t>
      </w:r>
    </w:p>
    <w:p w14:paraId="272176E5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_ZStlsISt11char_traitsIcEERSt13basic_ostreamIcT_ES5_PKc@PLT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49DAE91C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_16</w:t>
      </w:r>
    </w:p>
    <w:p w14:paraId="6E2DC0AB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./calc.cpp:18:             cout &lt;&lt; a &lt;&lt; " - " &lt;&lt; b &lt;&lt; " = " &lt;&lt; a - b &lt;&lt; endl;</w:t>
      </w:r>
    </w:p>
    <w:p w14:paraId="6C4556BB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-16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b, b.6_17</w:t>
      </w:r>
    </w:p>
    <w:p w14:paraId="3B1D3274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lastRenderedPageBreak/>
        <w:t># ./calc.cpp:18:             cout &lt;&lt; a &lt;&lt; " - " &lt;&lt; b &lt;&lt; " = " &lt;&lt; a - b &lt;&lt; endl;</w:t>
      </w:r>
    </w:p>
    <w:p w14:paraId="6A2562FB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b.6_17,</w:t>
      </w:r>
    </w:p>
    <w:p w14:paraId="37532508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_16,</w:t>
      </w:r>
    </w:p>
    <w:p w14:paraId="0BC06253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_ZNSolsEd@PLT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6E88C964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_18</w:t>
      </w:r>
    </w:p>
    <w:p w14:paraId="10A2E6DC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./calc.cpp:18:             cout &lt;&lt; a &lt;&lt; " - " &lt;&lt; b &lt;&lt; " = " &lt;&lt; a - b &lt;&lt; endl;</w:t>
      </w:r>
    </w:p>
    <w:p w14:paraId="547F3E31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.LC3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tmp163</w:t>
      </w:r>
    </w:p>
    <w:p w14:paraId="3081C773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rsi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tmp163,</w:t>
      </w:r>
    </w:p>
    <w:p w14:paraId="7DCD64F5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_18,</w:t>
      </w:r>
    </w:p>
    <w:p w14:paraId="4BA71792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_ZStlsISt11char_traitsIcEERSt13basic_ostreamIcT_ES5_PKc@PLT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64400C96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_19</w:t>
      </w:r>
    </w:p>
    <w:p w14:paraId="082FBA73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./calc.cpp:18:             cout &lt;&lt; a &lt;&lt; " - " &lt;&lt; b &lt;&lt; " = " &lt;&lt; a - b &lt;&lt; endl;</w:t>
      </w:r>
    </w:p>
    <w:p w14:paraId="2A108D18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movsd   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-24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a, a.7_20</w:t>
      </w:r>
    </w:p>
    <w:p w14:paraId="580197DA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movsd   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-16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b, b.8_21</w:t>
      </w:r>
    </w:p>
    <w:p w14:paraId="502B60A2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subsd   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b.8_21, a.7_20</w:t>
      </w:r>
    </w:p>
    <w:p w14:paraId="2B2709E9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a.7_20, _22</w:t>
      </w:r>
    </w:p>
    <w:p w14:paraId="13B3E812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_22,</w:t>
      </w:r>
    </w:p>
    <w:p w14:paraId="77DAA565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_19,</w:t>
      </w:r>
    </w:p>
    <w:p w14:paraId="1A081000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_ZNSolsEd@PLT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425A90AA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./calc.cpp:18:             cout &lt;&lt; a &lt;&lt; " - " &lt;&lt; b &lt;&lt; " = " &lt;&lt; a - b &lt;&lt; endl;</w:t>
      </w:r>
    </w:p>
    <w:p w14:paraId="276C9A3C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_ZSt4endlIcSt11char_traitsIcEERSt13basic_ostreamIT_T0_ES6_@GOTPCREL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tmp165</w:t>
      </w:r>
    </w:p>
    <w:p w14:paraId="0C65A66C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rsi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tmp164,</w:t>
      </w:r>
    </w:p>
    <w:p w14:paraId="32AE40AC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_23,</w:t>
      </w:r>
    </w:p>
    <w:p w14:paraId="61F3CC3E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_ZNSolsEPFRSoS_E@PLT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60EF447B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./calc.cpp:19:             break;</w:t>
      </w:r>
    </w:p>
    <w:p w14:paraId="56231A58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jmp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.L6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1BB67EE2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9CDCFE"/>
          <w:sz w:val="21"/>
          <w:szCs w:val="21"/>
          <w:lang w:val="en-US"/>
        </w:rPr>
        <w:t>.L5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:</w:t>
      </w:r>
    </w:p>
    <w:p w14:paraId="432E6092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./calc.cpp:21:             cout &lt;&lt; a &lt;&lt; " * " &lt;&lt; b &lt;&lt; " = " &lt;&lt; a * b &lt;&lt; endl;</w:t>
      </w:r>
    </w:p>
    <w:p w14:paraId="653B8AEB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-24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a, a.9_24</w:t>
      </w:r>
    </w:p>
    <w:p w14:paraId="384D36F5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./calc.cpp:21:             cout &lt;&lt; a &lt;&lt; " * " &lt;&lt; b &lt;&lt; " = " &lt;&lt; a * b &lt;&lt; endl;</w:t>
      </w:r>
    </w:p>
    <w:p w14:paraId="054229D4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_ZSt4cout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tmp166</w:t>
      </w:r>
    </w:p>
    <w:p w14:paraId="564B4ECE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a.9_24,</w:t>
      </w:r>
    </w:p>
    <w:p w14:paraId="221B15CC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tmp166,</w:t>
      </w:r>
    </w:p>
    <w:p w14:paraId="041FE83D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_ZNSolsEd@PLT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571D1751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_25</w:t>
      </w:r>
    </w:p>
    <w:p w14:paraId="1214703F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./calc.cpp:21:             cout &lt;&lt; a &lt;&lt; " * " &lt;&lt; b &lt;&lt; " = " &lt;&lt; a * b &lt;&lt; endl;</w:t>
      </w:r>
    </w:p>
    <w:p w14:paraId="3522D0FE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.LC5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tmp167</w:t>
      </w:r>
    </w:p>
    <w:p w14:paraId="13B86B48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rsi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tmp167,</w:t>
      </w:r>
    </w:p>
    <w:p w14:paraId="24F855D1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_25,</w:t>
      </w:r>
    </w:p>
    <w:p w14:paraId="6600F04A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_ZStlsISt11char_traitsIcEERSt13basic_ostreamIcT_ES5_PKc@PLT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4D0F3E05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_26</w:t>
      </w:r>
    </w:p>
    <w:p w14:paraId="5CCB1850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./calc.cpp:21:             cout &lt;&lt; a &lt;&lt; " * " &lt;&lt; b &lt;&lt; " = " &lt;&lt; a * b &lt;&lt; endl;</w:t>
      </w:r>
    </w:p>
    <w:p w14:paraId="76708E60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-16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b, b.10_27</w:t>
      </w:r>
    </w:p>
    <w:p w14:paraId="5712E67E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./calc.cpp:21:             cout &lt;&lt; a &lt;&lt; " * " &lt;&lt; b &lt;&lt; " = " &lt;&lt; a * b &lt;&lt; endl;</w:t>
      </w:r>
    </w:p>
    <w:p w14:paraId="0B216617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b.10_27,</w:t>
      </w:r>
    </w:p>
    <w:p w14:paraId="1B562C91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_26,</w:t>
      </w:r>
    </w:p>
    <w:p w14:paraId="53F87098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_ZNSolsEd@PLT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7D0460B7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_28</w:t>
      </w:r>
    </w:p>
    <w:p w14:paraId="2BFF4318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./calc.cpp:21:             cout &lt;&lt; a &lt;&lt; " * " &lt;&lt; b &lt;&lt; " = " &lt;&lt; a * b &lt;&lt; endl;</w:t>
      </w:r>
    </w:p>
    <w:p w14:paraId="7ABDB7DF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.LC3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tmp168</w:t>
      </w:r>
    </w:p>
    <w:p w14:paraId="5B43E324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rsi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tmp168,</w:t>
      </w:r>
    </w:p>
    <w:p w14:paraId="566DC31A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_28,</w:t>
      </w:r>
    </w:p>
    <w:p w14:paraId="4BE2B348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lastRenderedPageBreak/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_ZStlsISt11char_traitsIcEERSt13basic_ostreamIcT_ES5_PKc@PLT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5304AE24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_29</w:t>
      </w:r>
    </w:p>
    <w:p w14:paraId="759984E0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./calc.cpp:21:             cout &lt;&lt; a &lt;&lt; " * " &lt;&lt; b &lt;&lt; " = " &lt;&lt; a * b &lt;&lt; endl;</w:t>
      </w:r>
    </w:p>
    <w:p w14:paraId="1D8B7180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movsd   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-24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a, a.11_30</w:t>
      </w:r>
    </w:p>
    <w:p w14:paraId="098DF32D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movsd   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-16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b, b.12_31</w:t>
      </w:r>
    </w:p>
    <w:p w14:paraId="25B6B740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mulsd   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b.12_31, a.11_30</w:t>
      </w:r>
    </w:p>
    <w:p w14:paraId="6DA0EB0A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a.11_30, _32</w:t>
      </w:r>
    </w:p>
    <w:p w14:paraId="5165C1D6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_32,</w:t>
      </w:r>
    </w:p>
    <w:p w14:paraId="47CA1B77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_29,</w:t>
      </w:r>
    </w:p>
    <w:p w14:paraId="2F8C6D36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_ZNSolsEd@PLT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3946874F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./calc.cpp:21:             cout &lt;&lt; a &lt;&lt; " * " &lt;&lt; b &lt;&lt; " = " &lt;&lt; a * b &lt;&lt; endl;</w:t>
      </w:r>
    </w:p>
    <w:p w14:paraId="61C1C19B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_ZSt4endlIcSt11char_traitsIcEERSt13basic_ostreamIT_T0_ES6_@GOTPCREL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tmp170</w:t>
      </w:r>
    </w:p>
    <w:p w14:paraId="612D4454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rsi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tmp169,</w:t>
      </w:r>
    </w:p>
    <w:p w14:paraId="20A32F5F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_33,</w:t>
      </w:r>
    </w:p>
    <w:p w14:paraId="2F5D15B9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_ZNSolsEPFRSoS_E@PLT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21171541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./calc.cpp:22:             break;    </w:t>
      </w:r>
    </w:p>
    <w:p w14:paraId="0D971730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jmp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.L6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7861453B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9CDCFE"/>
          <w:sz w:val="21"/>
          <w:szCs w:val="21"/>
          <w:lang w:val="en-US"/>
        </w:rPr>
        <w:t>.L2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:</w:t>
      </w:r>
    </w:p>
    <w:p w14:paraId="46A9DC7F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./calc.cpp:24:             if (b != 0) {</w:t>
      </w:r>
    </w:p>
    <w:p w14:paraId="7D7CDBE9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movsd   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-16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b, b.13_34</w:t>
      </w:r>
    </w:p>
    <w:p w14:paraId="3A0D6970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./calc.cpp:24:             if (b != 0) {</w:t>
      </w:r>
    </w:p>
    <w:p w14:paraId="2F92C7D4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pxor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tmp171</w:t>
      </w:r>
    </w:p>
    <w:p w14:paraId="2D08D733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ucomisd 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tmp171, b.13_34</w:t>
      </w:r>
    </w:p>
    <w:p w14:paraId="4734886F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jp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.L12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</w:t>
      </w:r>
    </w:p>
    <w:p w14:paraId="4562DA0C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pxor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tmp172</w:t>
      </w:r>
    </w:p>
    <w:p w14:paraId="7C53E263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ucomisd 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tmp172, b.13_34</w:t>
      </w:r>
    </w:p>
    <w:p w14:paraId="3920DC9D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je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.L7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</w:t>
      </w:r>
    </w:p>
    <w:p w14:paraId="3CBC3533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9CDCFE"/>
          <w:sz w:val="21"/>
          <w:szCs w:val="21"/>
          <w:lang w:val="en-US"/>
        </w:rPr>
        <w:t>.L12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:</w:t>
      </w:r>
    </w:p>
    <w:p w14:paraId="1B51A7EB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./calc.cpp:25:                 cout &lt;&lt; a &lt;&lt; " / " &lt;&lt; b &lt;&lt; " = " &lt;&lt; a / b &lt;&lt; endl;</w:t>
      </w:r>
    </w:p>
    <w:p w14:paraId="26A3934D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-24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a, a.14_35</w:t>
      </w:r>
    </w:p>
    <w:p w14:paraId="6C56BBE6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./calc.cpp:25:                 cout &lt;&lt; a &lt;&lt; " / " &lt;&lt; b &lt;&lt; " = " &lt;&lt; a / b &lt;&lt; endl;</w:t>
      </w:r>
    </w:p>
    <w:p w14:paraId="567358F8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_ZSt4cout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tmp173</w:t>
      </w:r>
    </w:p>
    <w:p w14:paraId="22290A05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a.14_35,</w:t>
      </w:r>
    </w:p>
    <w:p w14:paraId="1B72392F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tmp173,</w:t>
      </w:r>
    </w:p>
    <w:p w14:paraId="080891F9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_ZNSolsEd@PLT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4BD4C563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_36</w:t>
      </w:r>
    </w:p>
    <w:p w14:paraId="3CA54F31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./calc.cpp:25:                 cout &lt;&lt; a &lt;&lt; " / " &lt;&lt; b &lt;&lt; " = " &lt;&lt; a / b &lt;&lt; endl;</w:t>
      </w:r>
    </w:p>
    <w:p w14:paraId="2CDBD7AE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.LC7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tmp174</w:t>
      </w:r>
    </w:p>
    <w:p w14:paraId="08EDEFA1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rsi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tmp174,</w:t>
      </w:r>
    </w:p>
    <w:p w14:paraId="2B0E968E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_36,</w:t>
      </w:r>
    </w:p>
    <w:p w14:paraId="69B29FB9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_ZStlsISt11char_traitsIcEERSt13basic_ostreamIcT_ES5_PKc@PLT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04A669C2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_37</w:t>
      </w:r>
    </w:p>
    <w:p w14:paraId="7F33DA04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./calc.cpp:25:                 cout &lt;&lt; a &lt;&lt; " / " &lt;&lt; b &lt;&lt; " = " &lt;&lt; a / b &lt;&lt; endl;</w:t>
      </w:r>
    </w:p>
    <w:p w14:paraId="033FC18B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-16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b, b.15_38</w:t>
      </w:r>
    </w:p>
    <w:p w14:paraId="3FF0AF2A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./calc.cpp:25:                 cout &lt;&lt; a &lt;&lt; " / " &lt;&lt; b &lt;&lt; " = " &lt;&lt; a / b &lt;&lt; endl;</w:t>
      </w:r>
    </w:p>
    <w:p w14:paraId="0F7CA48C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b.15_38,</w:t>
      </w:r>
    </w:p>
    <w:p w14:paraId="3BC14183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_37,</w:t>
      </w:r>
    </w:p>
    <w:p w14:paraId="7FFB1055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lastRenderedPageBreak/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_ZNSolsEd@PLT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5DAE9399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_39</w:t>
      </w:r>
    </w:p>
    <w:p w14:paraId="0D614534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./calc.cpp:25:                 cout &lt;&lt; a &lt;&lt; " / " &lt;&lt; b &lt;&lt; " = " &lt;&lt; a / b &lt;&lt; endl;</w:t>
      </w:r>
    </w:p>
    <w:p w14:paraId="67A88F97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.LC3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tmp175</w:t>
      </w:r>
    </w:p>
    <w:p w14:paraId="48997A6F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rsi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tmp175,</w:t>
      </w:r>
    </w:p>
    <w:p w14:paraId="42FAC15A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_39,</w:t>
      </w:r>
    </w:p>
    <w:p w14:paraId="28D8690C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_ZStlsISt11char_traitsIcEERSt13basic_ostreamIcT_ES5_PKc@PLT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1142B28D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_40</w:t>
      </w:r>
    </w:p>
    <w:p w14:paraId="46C87FBF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./calc.cpp:25:                 cout &lt;&lt; a &lt;&lt; " / " &lt;&lt; b &lt;&lt; " = " &lt;&lt; a / b &lt;&lt; endl;</w:t>
      </w:r>
    </w:p>
    <w:p w14:paraId="14D9A8E4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movsd   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-24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a, a.16_41</w:t>
      </w:r>
    </w:p>
    <w:p w14:paraId="7D30F8E2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movsd   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-16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b, b.17_42</w:t>
      </w:r>
    </w:p>
    <w:p w14:paraId="5AC8EFEF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divsd   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b.17_42, a.16_41</w:t>
      </w:r>
    </w:p>
    <w:p w14:paraId="69A98B26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a.16_41, _43</w:t>
      </w:r>
    </w:p>
    <w:p w14:paraId="284C1D27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_43,</w:t>
      </w:r>
    </w:p>
    <w:p w14:paraId="0B072DAC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_40,</w:t>
      </w:r>
    </w:p>
    <w:p w14:paraId="2D6FE46B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_ZNSolsEd@PLT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389ABAE8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./calc.cpp:25:                 cout &lt;&lt; a &lt;&lt; " / " &lt;&lt; b &lt;&lt; " = " &lt;&lt; a / b &lt;&lt; endl;</w:t>
      </w:r>
    </w:p>
    <w:p w14:paraId="23012E8D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_ZSt4endlIcSt11char_traitsIcEERSt13basic_ostreamIT_T0_ES6_@GOTPCREL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tmp177</w:t>
      </w:r>
    </w:p>
    <w:p w14:paraId="7F6389A5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rsi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tmp176,</w:t>
      </w:r>
    </w:p>
    <w:p w14:paraId="28A48883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_44,</w:t>
      </w:r>
    </w:p>
    <w:p w14:paraId="4B15CFF2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_ZNSolsEPFRSoS_E@PLT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1ED76643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./calc.cpp:29:             break;</w:t>
      </w:r>
    </w:p>
    <w:p w14:paraId="487AC8AB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jmp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.L6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29712808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9CDCFE"/>
          <w:sz w:val="21"/>
          <w:szCs w:val="21"/>
          <w:lang w:val="en-US"/>
        </w:rPr>
        <w:t>.L7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:</w:t>
      </w:r>
    </w:p>
    <w:p w14:paraId="75198190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./calc.cpp:27:                 cout &lt;&lt; "Error! Division by zero is not allowed." &lt;&lt; endl;</w:t>
      </w:r>
    </w:p>
    <w:p w14:paraId="6E8C562A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.LC8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tmp178</w:t>
      </w:r>
    </w:p>
    <w:p w14:paraId="18D275FB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_ZSt4cout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tmp179</w:t>
      </w:r>
    </w:p>
    <w:p w14:paraId="5D04E73D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rsi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tmp178,</w:t>
      </w:r>
    </w:p>
    <w:p w14:paraId="2027ECD3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tmp179,</w:t>
      </w:r>
    </w:p>
    <w:p w14:paraId="36B51014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_ZStlsISt11char_traitsIcEERSt13basic_ostreamIcT_ES5_PKc@PLT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5B36964C" w14:textId="77777777" w:rsidR="000307A9" w:rsidRPr="005C4656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# ./calc.cpp:27:                 cout &lt;&lt; "Error! Division by zero is not allowed." </w:t>
      </w:r>
      <w:r w:rsidRPr="005C4656">
        <w:rPr>
          <w:rFonts w:ascii="Consolas" w:hAnsi="Consolas"/>
          <w:color w:val="7CA668"/>
          <w:sz w:val="21"/>
          <w:szCs w:val="21"/>
          <w:lang w:val="en-US"/>
        </w:rPr>
        <w:t>&lt;&lt; endl;</w:t>
      </w:r>
    </w:p>
    <w:p w14:paraId="5830C2F1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5C4656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movq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_ZSt4endlIcSt11char_traitsIcEERSt13basic_ostreamIT_T0_ES6_@GOTPCREL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tmp181</w:t>
      </w:r>
    </w:p>
    <w:p w14:paraId="61B36F84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rsi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tmp180,</w:t>
      </w:r>
    </w:p>
    <w:p w14:paraId="3BC9FE3C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_45,</w:t>
      </w:r>
    </w:p>
    <w:p w14:paraId="4F2B111F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_ZNSolsEPFRSoS_E@PLT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423CBD7C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./calc.cpp:29:             break;</w:t>
      </w:r>
    </w:p>
    <w:p w14:paraId="2F3E151D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jmp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.L6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7BBCD5EB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9CDCFE"/>
          <w:sz w:val="21"/>
          <w:szCs w:val="21"/>
          <w:lang w:val="en-US"/>
        </w:rPr>
        <w:t>.L3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:</w:t>
      </w:r>
    </w:p>
    <w:p w14:paraId="16679727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./calc.cpp:31:             cout &lt;&lt; "Error! The operator is not correct or supported." &lt;&lt; endl;</w:t>
      </w:r>
    </w:p>
    <w:p w14:paraId="1F1E7389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.LC9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tmp182</w:t>
      </w:r>
    </w:p>
    <w:p w14:paraId="6E43035E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_ZSt4cout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tmp183</w:t>
      </w:r>
    </w:p>
    <w:p w14:paraId="1BE51A9F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rsi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tmp182,</w:t>
      </w:r>
    </w:p>
    <w:p w14:paraId="3F3B07C6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tmp183,</w:t>
      </w:r>
    </w:p>
    <w:p w14:paraId="56A611BE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_ZStlsISt11char_traitsIcEERSt13basic_ostreamIcT_ES5_PKc@PLT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3C03858F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lastRenderedPageBreak/>
        <w:t># ./calc.cpp:31:             cout &lt;&lt; "Error! The operator is not correct or supported." &lt;&lt; endl;</w:t>
      </w:r>
    </w:p>
    <w:p w14:paraId="6E278920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_ZSt4endlIcSt11char_traitsIcEERSt13basic_ostreamIT_T0_ES6_@GOTPCREL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tmp185</w:t>
      </w:r>
    </w:p>
    <w:p w14:paraId="7DC48A15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rsi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tmp184,</w:t>
      </w:r>
    </w:p>
    <w:p w14:paraId="77F23266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_46,</w:t>
      </w:r>
    </w:p>
    <w:p w14:paraId="21846D1D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_ZNSolsEPFRSoS_E@PLT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705AC753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./calc.cpp:32:             break;    </w:t>
      </w:r>
    </w:p>
    <w:p w14:paraId="659DBA87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nop </w:t>
      </w:r>
    </w:p>
    <w:p w14:paraId="6F09C527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9CDCFE"/>
          <w:sz w:val="21"/>
          <w:szCs w:val="21"/>
          <w:lang w:val="en-US"/>
        </w:rPr>
        <w:t>.L6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:</w:t>
      </w:r>
    </w:p>
    <w:p w14:paraId="64DD4986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./calc.cpp:34:     return 0;</w:t>
      </w:r>
    </w:p>
    <w:p w14:paraId="185A8A4D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movl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$0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eax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_107</w:t>
      </w:r>
    </w:p>
    <w:p w14:paraId="64785FAC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./calc.cpp:35: }</w:t>
      </w:r>
    </w:p>
    <w:p w14:paraId="78FB300F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-8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D.62323, tmp187</w:t>
      </w:r>
    </w:p>
    <w:p w14:paraId="576FA2D6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subq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fs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: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40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MEM[(&lt;address-space-1&gt; long unsigned int *)40B], tmp187</w:t>
      </w:r>
    </w:p>
    <w:p w14:paraId="70C6E174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je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.L11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</w:t>
      </w:r>
    </w:p>
    <w:p w14:paraId="18C406B2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__stack_chk_fail@PLT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33418F57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9CDCFE"/>
          <w:sz w:val="21"/>
          <w:szCs w:val="21"/>
          <w:lang w:val="en-US"/>
        </w:rPr>
        <w:t>.L11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:</w:t>
      </w:r>
    </w:p>
    <w:p w14:paraId="7524CAAE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leave   </w:t>
      </w:r>
    </w:p>
    <w:p w14:paraId="1F805964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.cfi_def_cfa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7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, 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8</w:t>
      </w:r>
    </w:p>
    <w:p w14:paraId="19F225A0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ret </w:t>
      </w:r>
    </w:p>
    <w:p w14:paraId="799A2BDC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.cfi_endproc</w:t>
      </w:r>
    </w:p>
    <w:p w14:paraId="2A9194BA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9CDCFE"/>
          <w:sz w:val="21"/>
          <w:szCs w:val="21"/>
          <w:lang w:val="en-US"/>
        </w:rPr>
        <w:t>.LFE2256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:</w:t>
      </w:r>
    </w:p>
    <w:p w14:paraId="2E037C83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.size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main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.-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main</w:t>
      </w:r>
    </w:p>
    <w:p w14:paraId="56CC785E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.ident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CE9178"/>
          <w:sz w:val="21"/>
          <w:szCs w:val="21"/>
          <w:lang w:val="en-US"/>
        </w:rPr>
        <w:t>"GCC: (GNU) 15.2.1 20260209"</w:t>
      </w:r>
    </w:p>
    <w:p w14:paraId="7D3292A0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.section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.note.GNU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-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stack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</w:t>
      </w:r>
      <w:r w:rsidRPr="000307A9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@progbits</w:t>
      </w:r>
    </w:p>
    <w:p w14:paraId="182FF438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</w:p>
    <w:p w14:paraId="0FF256CF" w14:textId="77777777" w:rsidR="000307A9" w:rsidRPr="000307A9" w:rsidRDefault="000307A9" w:rsidP="00672919">
      <w:pPr>
        <w:spacing w:line="360" w:lineRule="auto"/>
        <w:ind w:left="-851" w:firstLine="851"/>
        <w:jc w:val="both"/>
        <w:rPr>
          <w:b/>
          <w:bCs/>
          <w:color w:val="000000"/>
          <w:spacing w:val="3"/>
          <w:sz w:val="28"/>
          <w:szCs w:val="28"/>
          <w:lang w:val="en-US"/>
        </w:rPr>
      </w:pPr>
    </w:p>
    <w:p w14:paraId="1A87207B" w14:textId="77777777" w:rsidR="000307A9" w:rsidRPr="000307A9" w:rsidRDefault="000307A9" w:rsidP="000307A9">
      <w:pPr>
        <w:spacing w:line="360" w:lineRule="auto"/>
        <w:jc w:val="both"/>
        <w:rPr>
          <w:color w:val="000000"/>
          <w:spacing w:val="3"/>
          <w:sz w:val="28"/>
          <w:szCs w:val="28"/>
        </w:rPr>
      </w:pPr>
      <w:r w:rsidRPr="000307A9">
        <w:rPr>
          <w:color w:val="000000"/>
          <w:spacing w:val="3"/>
          <w:sz w:val="28"/>
          <w:szCs w:val="28"/>
        </w:rPr>
        <w:t>Программа на ассемблере работает напрямую с регистрами — это сверхбыстрые ячейки памяти внутри процессора. Например:</w:t>
      </w:r>
    </w:p>
    <w:p w14:paraId="4CF5D8DD" w14:textId="77777777" w:rsidR="000307A9" w:rsidRPr="000307A9" w:rsidRDefault="000307A9" w:rsidP="000307A9">
      <w:pPr>
        <w:numPr>
          <w:ilvl w:val="0"/>
          <w:numId w:val="4"/>
        </w:numPr>
        <w:spacing w:line="360" w:lineRule="auto"/>
        <w:ind w:left="0" w:firstLine="0"/>
        <w:jc w:val="both"/>
        <w:rPr>
          <w:color w:val="000000"/>
          <w:spacing w:val="3"/>
          <w:sz w:val="28"/>
          <w:szCs w:val="28"/>
        </w:rPr>
      </w:pPr>
      <w:r w:rsidRPr="000307A9">
        <w:rPr>
          <w:color w:val="000000"/>
          <w:spacing w:val="3"/>
          <w:sz w:val="28"/>
          <w:szCs w:val="28"/>
        </w:rPr>
        <w:t>rax, rbx, rcx, rdx — регистры общего назначения.</w:t>
      </w:r>
    </w:p>
    <w:p w14:paraId="0E8D6962" w14:textId="77777777" w:rsidR="000307A9" w:rsidRPr="000307A9" w:rsidRDefault="000307A9" w:rsidP="000307A9">
      <w:pPr>
        <w:numPr>
          <w:ilvl w:val="0"/>
          <w:numId w:val="4"/>
        </w:numPr>
        <w:spacing w:line="360" w:lineRule="auto"/>
        <w:ind w:left="0" w:firstLine="0"/>
        <w:jc w:val="both"/>
        <w:rPr>
          <w:color w:val="000000"/>
          <w:spacing w:val="3"/>
          <w:sz w:val="28"/>
          <w:szCs w:val="28"/>
        </w:rPr>
      </w:pPr>
      <w:r w:rsidRPr="000307A9">
        <w:rPr>
          <w:color w:val="000000"/>
          <w:spacing w:val="3"/>
          <w:sz w:val="28"/>
          <w:szCs w:val="28"/>
        </w:rPr>
        <w:t>rsp — указатель стека (stack pointer), хранит адрес вершины стека.</w:t>
      </w:r>
    </w:p>
    <w:p w14:paraId="621098EF" w14:textId="77777777" w:rsidR="000307A9" w:rsidRPr="000307A9" w:rsidRDefault="000307A9" w:rsidP="000307A9">
      <w:pPr>
        <w:numPr>
          <w:ilvl w:val="0"/>
          <w:numId w:val="4"/>
        </w:numPr>
        <w:spacing w:line="360" w:lineRule="auto"/>
        <w:ind w:left="0" w:firstLine="0"/>
        <w:jc w:val="both"/>
        <w:rPr>
          <w:color w:val="000000"/>
          <w:spacing w:val="3"/>
          <w:sz w:val="28"/>
          <w:szCs w:val="28"/>
        </w:rPr>
      </w:pPr>
      <w:r w:rsidRPr="000307A9">
        <w:rPr>
          <w:color w:val="000000"/>
          <w:spacing w:val="3"/>
          <w:sz w:val="28"/>
          <w:szCs w:val="28"/>
        </w:rPr>
        <w:t>rbp — указатель базы кадра стека (base pointer), используется для доступа к локальным переменным и аргументам функций.</w:t>
      </w:r>
    </w:p>
    <w:p w14:paraId="31C7FBD7" w14:textId="151E73CE" w:rsidR="00D50703" w:rsidRDefault="000307A9" w:rsidP="000307A9">
      <w:pPr>
        <w:spacing w:line="360" w:lineRule="auto"/>
        <w:jc w:val="both"/>
        <w:rPr>
          <w:color w:val="000000"/>
          <w:spacing w:val="3"/>
          <w:sz w:val="28"/>
          <w:szCs w:val="28"/>
        </w:rPr>
      </w:pPr>
      <w:r w:rsidRPr="000307A9">
        <w:rPr>
          <w:color w:val="000000"/>
          <w:spacing w:val="3"/>
          <w:sz w:val="28"/>
          <w:szCs w:val="28"/>
        </w:rPr>
        <w:t>Также в ассемблере есть метки (например, .L2), которые обозначают места в коде, куда можно перейти, и директивы (.string, .globl), которые дают указания ассемблеру, а не процессору.</w:t>
      </w:r>
    </w:p>
    <w:p w14:paraId="4C4D62AD" w14:textId="77777777" w:rsidR="00D50703" w:rsidRDefault="00D50703">
      <w:pPr>
        <w:rPr>
          <w:color w:val="000000"/>
          <w:spacing w:val="3"/>
          <w:sz w:val="28"/>
          <w:szCs w:val="28"/>
        </w:rPr>
      </w:pPr>
      <w:r>
        <w:rPr>
          <w:color w:val="000000"/>
          <w:spacing w:val="3"/>
          <w:sz w:val="28"/>
          <w:szCs w:val="28"/>
        </w:rPr>
        <w:br w:type="page"/>
      </w:r>
    </w:p>
    <w:p w14:paraId="3C4DF0DF" w14:textId="77777777" w:rsidR="000307A9" w:rsidRDefault="000307A9" w:rsidP="000307A9">
      <w:pPr>
        <w:spacing w:line="360" w:lineRule="auto"/>
        <w:jc w:val="both"/>
        <w:rPr>
          <w:color w:val="000000"/>
          <w:spacing w:val="3"/>
          <w:sz w:val="28"/>
          <w:szCs w:val="28"/>
        </w:rPr>
      </w:pPr>
    </w:p>
    <w:p w14:paraId="6E56EA1D" w14:textId="4FCF7391" w:rsidR="00D50703" w:rsidRDefault="00D50703" w:rsidP="00D50703">
      <w:pPr>
        <w:spacing w:line="360" w:lineRule="auto"/>
        <w:jc w:val="both"/>
        <w:rPr>
          <w:b/>
          <w:bCs/>
          <w:color w:val="000000"/>
          <w:spacing w:val="3"/>
          <w:sz w:val="28"/>
          <w:szCs w:val="28"/>
        </w:rPr>
      </w:pPr>
      <w:r>
        <w:rPr>
          <w:b/>
          <w:bCs/>
          <w:color w:val="000000"/>
          <w:spacing w:val="3"/>
          <w:sz w:val="28"/>
          <w:szCs w:val="28"/>
        </w:rPr>
        <w:t>2.</w:t>
      </w:r>
      <w:r w:rsidRPr="00D50703">
        <w:rPr>
          <w:b/>
          <w:bCs/>
          <w:color w:val="000000"/>
          <w:spacing w:val="3"/>
          <w:sz w:val="28"/>
          <w:szCs w:val="28"/>
        </w:rPr>
        <w:t>1 Заголовочная информация и константы</w:t>
      </w:r>
    </w:p>
    <w:p w14:paraId="077ECFD4" w14:textId="77777777" w:rsidR="00D50703" w:rsidRPr="00D50703" w:rsidRDefault="00D50703" w:rsidP="00D50703">
      <w:pPr>
        <w:pStyle w:val="a5"/>
        <w:shd w:val="clear" w:color="auto" w:fill="000000"/>
        <w:spacing w:line="285" w:lineRule="atLeast"/>
        <w:ind w:left="0"/>
        <w:rPr>
          <w:rFonts w:ascii="Consolas" w:hAnsi="Consolas"/>
          <w:color w:val="FFFFFF"/>
          <w:sz w:val="21"/>
          <w:szCs w:val="21"/>
        </w:rPr>
      </w:pPr>
      <w:r w:rsidRPr="00D50703">
        <w:rPr>
          <w:rFonts w:ascii="Consolas" w:hAnsi="Consolas"/>
          <w:color w:val="9CDCFE"/>
          <w:sz w:val="21"/>
          <w:szCs w:val="21"/>
        </w:rPr>
        <w:t>.file</w:t>
      </w:r>
      <w:r w:rsidRPr="00D50703">
        <w:rPr>
          <w:rFonts w:ascii="Consolas" w:hAnsi="Consolas"/>
          <w:color w:val="FFFFFF"/>
          <w:sz w:val="21"/>
          <w:szCs w:val="21"/>
        </w:rPr>
        <w:t xml:space="preserve">   </w:t>
      </w:r>
      <w:r w:rsidRPr="00D50703">
        <w:rPr>
          <w:rFonts w:ascii="Consolas" w:hAnsi="Consolas"/>
          <w:color w:val="CE9178"/>
          <w:sz w:val="21"/>
          <w:szCs w:val="21"/>
        </w:rPr>
        <w:t>"calc.cpp"</w:t>
      </w:r>
    </w:p>
    <w:p w14:paraId="26F7AA98" w14:textId="77777777" w:rsidR="00D50703" w:rsidRPr="00D50703" w:rsidRDefault="00D50703" w:rsidP="00D50703">
      <w:pPr>
        <w:pStyle w:val="a5"/>
        <w:shd w:val="clear" w:color="auto" w:fill="000000"/>
        <w:spacing w:line="285" w:lineRule="atLeast"/>
        <w:ind w:left="0"/>
        <w:rPr>
          <w:rFonts w:ascii="Consolas" w:hAnsi="Consolas"/>
          <w:color w:val="FFFFFF"/>
          <w:sz w:val="21"/>
          <w:szCs w:val="21"/>
          <w:lang w:val="en-US"/>
        </w:rPr>
      </w:pPr>
      <w:r w:rsidRPr="00D50703">
        <w:rPr>
          <w:rFonts w:ascii="Consolas" w:hAnsi="Consolas"/>
          <w:color w:val="7CA668"/>
          <w:sz w:val="21"/>
          <w:szCs w:val="21"/>
          <w:lang w:val="en-US"/>
        </w:rPr>
        <w:t># GNU C++17 (GCC) version 15.2.1 20260209 (x86_64-pc-linux-gnu)</w:t>
      </w:r>
    </w:p>
    <w:p w14:paraId="06585400" w14:textId="558D4133" w:rsidR="00D50703" w:rsidRPr="00D50703" w:rsidRDefault="00D50703" w:rsidP="00D50703">
      <w:pPr>
        <w:pStyle w:val="a5"/>
        <w:shd w:val="clear" w:color="auto" w:fill="000000"/>
        <w:spacing w:line="285" w:lineRule="atLeast"/>
        <w:ind w:left="0"/>
        <w:rPr>
          <w:rFonts w:ascii="Consolas" w:hAnsi="Consolas"/>
          <w:color w:val="FFFFFF"/>
          <w:sz w:val="21"/>
          <w:szCs w:val="21"/>
          <w:lang w:val="en-US"/>
        </w:rPr>
      </w:pPr>
      <w:r w:rsidRPr="00D50703">
        <w:rPr>
          <w:rFonts w:ascii="Consolas" w:hAnsi="Consolas"/>
          <w:color w:val="7CA668"/>
          <w:sz w:val="21"/>
          <w:szCs w:val="21"/>
          <w:lang w:val="en-US"/>
        </w:rPr>
        <w:t>#   compiled by GNU C version 15.2.1 20260209, GMP version 6.3.0, MPFR version 4.2.2, MPC version 1.3.1, isl version isl-0.27-GMP</w:t>
      </w:r>
    </w:p>
    <w:p w14:paraId="059B421F" w14:textId="77777777" w:rsidR="00D50703" w:rsidRPr="00D50703" w:rsidRDefault="00D50703" w:rsidP="00D50703">
      <w:pPr>
        <w:pStyle w:val="a5"/>
        <w:shd w:val="clear" w:color="auto" w:fill="000000"/>
        <w:spacing w:line="285" w:lineRule="atLeast"/>
        <w:ind w:left="0"/>
        <w:rPr>
          <w:rFonts w:ascii="Consolas" w:hAnsi="Consolas"/>
          <w:color w:val="FFFFFF"/>
          <w:sz w:val="21"/>
          <w:szCs w:val="21"/>
          <w:lang w:val="en-US"/>
        </w:rPr>
      </w:pPr>
    </w:p>
    <w:p w14:paraId="304442A1" w14:textId="77777777" w:rsidR="00D50703" w:rsidRPr="00D50703" w:rsidRDefault="00D50703" w:rsidP="00D50703">
      <w:pPr>
        <w:shd w:val="clear" w:color="auto" w:fill="000000"/>
        <w:tabs>
          <w:tab w:val="num" w:pos="284"/>
        </w:tabs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D50703">
        <w:rPr>
          <w:rFonts w:ascii="Consolas" w:hAnsi="Consolas"/>
          <w:color w:val="7CA668"/>
          <w:sz w:val="21"/>
          <w:szCs w:val="21"/>
          <w:lang w:val="en-US"/>
        </w:rPr>
        <w:t># GGC heuristics: --param ggc-min-expand=100 --param ggc-min-heapsize=131072</w:t>
      </w:r>
    </w:p>
    <w:p w14:paraId="45BCEA23" w14:textId="77777777" w:rsidR="00D50703" w:rsidRPr="00D50703" w:rsidRDefault="00D50703" w:rsidP="00D50703">
      <w:pPr>
        <w:pStyle w:val="a5"/>
        <w:shd w:val="clear" w:color="auto" w:fill="000000"/>
        <w:spacing w:line="285" w:lineRule="atLeast"/>
        <w:ind w:left="0"/>
        <w:rPr>
          <w:rFonts w:ascii="Consolas" w:hAnsi="Consolas"/>
          <w:color w:val="FFFFFF"/>
          <w:sz w:val="21"/>
          <w:szCs w:val="21"/>
          <w:lang w:val="en-US"/>
        </w:rPr>
      </w:pPr>
      <w:r w:rsidRPr="00D50703">
        <w:rPr>
          <w:rFonts w:ascii="Consolas" w:hAnsi="Consolas"/>
          <w:color w:val="7CA668"/>
          <w:sz w:val="21"/>
          <w:szCs w:val="21"/>
          <w:lang w:val="en-US"/>
        </w:rPr>
        <w:t># options passed: -mtune=generic -march=x86-64</w:t>
      </w:r>
    </w:p>
    <w:p w14:paraId="7B6F1DC6" w14:textId="77777777" w:rsidR="00D50703" w:rsidRPr="00D50703" w:rsidRDefault="00D50703" w:rsidP="00D50703">
      <w:pPr>
        <w:pStyle w:val="a5"/>
        <w:shd w:val="clear" w:color="auto" w:fill="000000"/>
        <w:spacing w:line="285" w:lineRule="atLeast"/>
        <w:ind w:left="0"/>
        <w:rPr>
          <w:rFonts w:ascii="Consolas" w:hAnsi="Consolas"/>
          <w:color w:val="FFFFFF"/>
          <w:sz w:val="21"/>
          <w:szCs w:val="21"/>
          <w:lang w:val="en-US"/>
        </w:rPr>
      </w:pPr>
      <w:r w:rsidRPr="00D50703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D50703">
        <w:rPr>
          <w:rFonts w:ascii="Consolas" w:hAnsi="Consolas"/>
          <w:color w:val="9CDCFE"/>
          <w:sz w:val="21"/>
          <w:szCs w:val="21"/>
          <w:lang w:val="en-US"/>
        </w:rPr>
        <w:t>.text</w:t>
      </w:r>
    </w:p>
    <w:p w14:paraId="70D625B2" w14:textId="77777777" w:rsidR="00D50703" w:rsidRPr="00D50703" w:rsidRDefault="00D50703" w:rsidP="00D50703">
      <w:pPr>
        <w:pStyle w:val="a5"/>
        <w:shd w:val="clear" w:color="auto" w:fill="000000"/>
        <w:spacing w:line="285" w:lineRule="atLeast"/>
        <w:ind w:left="0"/>
        <w:rPr>
          <w:rFonts w:ascii="Consolas" w:hAnsi="Consolas"/>
          <w:color w:val="FFFFFF"/>
          <w:sz w:val="21"/>
          <w:szCs w:val="21"/>
          <w:lang w:val="en-US"/>
        </w:rPr>
      </w:pPr>
      <w:r w:rsidRPr="00D50703">
        <w:rPr>
          <w:rFonts w:ascii="Consolas" w:hAnsi="Consolas"/>
          <w:color w:val="B5CEA8"/>
          <w:sz w:val="21"/>
          <w:szCs w:val="21"/>
          <w:lang w:val="en-US"/>
        </w:rPr>
        <w:t>#A</w:t>
      </w:r>
      <w:r w:rsidRPr="00D50703">
        <w:rPr>
          <w:rFonts w:ascii="Consolas" w:hAnsi="Consolas"/>
          <w:color w:val="9CDCFE"/>
          <w:sz w:val="21"/>
          <w:szCs w:val="21"/>
          <w:lang w:val="en-US"/>
        </w:rPr>
        <w:t>PP</w:t>
      </w:r>
    </w:p>
    <w:p w14:paraId="627105BD" w14:textId="77777777" w:rsidR="00D50703" w:rsidRPr="00D50703" w:rsidRDefault="00D50703" w:rsidP="00D50703">
      <w:pPr>
        <w:pStyle w:val="a5"/>
        <w:shd w:val="clear" w:color="auto" w:fill="000000"/>
        <w:spacing w:line="285" w:lineRule="atLeast"/>
        <w:ind w:left="0"/>
        <w:rPr>
          <w:rFonts w:ascii="Consolas" w:hAnsi="Consolas"/>
          <w:color w:val="FFFFFF"/>
          <w:sz w:val="21"/>
          <w:szCs w:val="21"/>
          <w:lang w:val="en-US"/>
        </w:rPr>
      </w:pPr>
      <w:r w:rsidRPr="00D50703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D50703">
        <w:rPr>
          <w:rFonts w:ascii="Consolas" w:hAnsi="Consolas"/>
          <w:color w:val="9CDCFE"/>
          <w:sz w:val="21"/>
          <w:szCs w:val="21"/>
          <w:lang w:val="en-US"/>
        </w:rPr>
        <w:t>.globl</w:t>
      </w:r>
      <w:r w:rsidRPr="00D50703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D50703">
        <w:rPr>
          <w:rFonts w:ascii="Consolas" w:hAnsi="Consolas"/>
          <w:color w:val="9CDCFE"/>
          <w:sz w:val="21"/>
          <w:szCs w:val="21"/>
          <w:lang w:val="en-US"/>
        </w:rPr>
        <w:t>_ZSt21ios_base_library_initv</w:t>
      </w:r>
    </w:p>
    <w:p w14:paraId="24F6090A" w14:textId="77777777" w:rsidR="00D50703" w:rsidRPr="00D50703" w:rsidRDefault="00D50703" w:rsidP="00D50703">
      <w:pPr>
        <w:pStyle w:val="a5"/>
        <w:shd w:val="clear" w:color="auto" w:fill="000000"/>
        <w:spacing w:line="285" w:lineRule="atLeast"/>
        <w:ind w:left="0"/>
        <w:rPr>
          <w:rFonts w:ascii="Consolas" w:hAnsi="Consolas"/>
          <w:color w:val="FFFFFF"/>
          <w:sz w:val="21"/>
          <w:szCs w:val="21"/>
          <w:lang w:val="en-US"/>
        </w:rPr>
      </w:pPr>
      <w:r w:rsidRPr="00D50703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D50703">
        <w:rPr>
          <w:rFonts w:ascii="Consolas" w:hAnsi="Consolas"/>
          <w:color w:val="9CDCFE"/>
          <w:sz w:val="21"/>
          <w:szCs w:val="21"/>
          <w:lang w:val="en-US"/>
        </w:rPr>
        <w:t>.section</w:t>
      </w:r>
      <w:r w:rsidRPr="00D50703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D50703">
        <w:rPr>
          <w:rFonts w:ascii="Consolas" w:hAnsi="Consolas"/>
          <w:color w:val="9CDCFE"/>
          <w:sz w:val="21"/>
          <w:szCs w:val="21"/>
          <w:lang w:val="en-US"/>
        </w:rPr>
        <w:t>.rodata</w:t>
      </w:r>
    </w:p>
    <w:p w14:paraId="0DC59542" w14:textId="77777777" w:rsidR="00D50703" w:rsidRPr="00D50703" w:rsidRDefault="00D50703" w:rsidP="00D50703">
      <w:pPr>
        <w:pStyle w:val="a5"/>
        <w:shd w:val="clear" w:color="auto" w:fill="000000"/>
        <w:spacing w:line="285" w:lineRule="atLeast"/>
        <w:ind w:left="0"/>
        <w:rPr>
          <w:rFonts w:ascii="Consolas" w:hAnsi="Consolas"/>
          <w:color w:val="FFFFFF"/>
          <w:sz w:val="21"/>
          <w:szCs w:val="21"/>
          <w:lang w:val="en-US"/>
        </w:rPr>
      </w:pPr>
      <w:r w:rsidRPr="00D50703">
        <w:rPr>
          <w:rFonts w:ascii="Consolas" w:hAnsi="Consolas"/>
          <w:color w:val="9CDCFE"/>
          <w:sz w:val="21"/>
          <w:szCs w:val="21"/>
          <w:lang w:val="en-US"/>
        </w:rPr>
        <w:t>.LC0</w:t>
      </w:r>
      <w:r w:rsidRPr="00D50703">
        <w:rPr>
          <w:rFonts w:ascii="Consolas" w:hAnsi="Consolas"/>
          <w:color w:val="FFFFFF"/>
          <w:sz w:val="21"/>
          <w:szCs w:val="21"/>
          <w:lang w:val="en-US"/>
        </w:rPr>
        <w:t>:</w:t>
      </w:r>
    </w:p>
    <w:p w14:paraId="6FFBC989" w14:textId="77777777" w:rsidR="00D50703" w:rsidRPr="00D50703" w:rsidRDefault="00D50703" w:rsidP="00D50703">
      <w:pPr>
        <w:pStyle w:val="a5"/>
        <w:shd w:val="clear" w:color="auto" w:fill="000000"/>
        <w:spacing w:line="285" w:lineRule="atLeast"/>
        <w:ind w:left="0"/>
        <w:rPr>
          <w:rFonts w:ascii="Consolas" w:hAnsi="Consolas"/>
          <w:color w:val="FFFFFF"/>
          <w:sz w:val="21"/>
          <w:szCs w:val="21"/>
          <w:lang w:val="en-US"/>
        </w:rPr>
      </w:pPr>
      <w:r w:rsidRPr="00D50703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D50703">
        <w:rPr>
          <w:rFonts w:ascii="Consolas" w:hAnsi="Consolas"/>
          <w:color w:val="9CDCFE"/>
          <w:sz w:val="21"/>
          <w:szCs w:val="21"/>
          <w:lang w:val="en-US"/>
        </w:rPr>
        <w:t>.string</w:t>
      </w:r>
      <w:r w:rsidRPr="00D50703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D50703">
        <w:rPr>
          <w:rFonts w:ascii="Consolas" w:hAnsi="Consolas"/>
          <w:color w:val="CE9178"/>
          <w:sz w:val="21"/>
          <w:szCs w:val="21"/>
          <w:lang w:val="en-US"/>
        </w:rPr>
        <w:t>"Enter two numbers : "</w:t>
      </w:r>
    </w:p>
    <w:p w14:paraId="296F6E54" w14:textId="77777777" w:rsidR="00D50703" w:rsidRPr="00D50703" w:rsidRDefault="00D50703" w:rsidP="00D50703">
      <w:pPr>
        <w:pStyle w:val="a5"/>
        <w:shd w:val="clear" w:color="auto" w:fill="000000"/>
        <w:spacing w:line="285" w:lineRule="atLeast"/>
        <w:ind w:left="0"/>
        <w:rPr>
          <w:rFonts w:ascii="Consolas" w:hAnsi="Consolas"/>
          <w:color w:val="FFFFFF"/>
          <w:sz w:val="21"/>
          <w:szCs w:val="21"/>
          <w:lang w:val="en-US"/>
        </w:rPr>
      </w:pPr>
      <w:r w:rsidRPr="00D50703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D50703">
        <w:rPr>
          <w:rFonts w:ascii="Consolas" w:hAnsi="Consolas"/>
          <w:color w:val="9CDCFE"/>
          <w:sz w:val="21"/>
          <w:szCs w:val="21"/>
          <w:lang w:val="en-US"/>
        </w:rPr>
        <w:t>.align</w:t>
      </w:r>
      <w:r w:rsidRPr="00D50703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D50703">
        <w:rPr>
          <w:rFonts w:ascii="Consolas" w:hAnsi="Consolas"/>
          <w:color w:val="B5CEA8"/>
          <w:sz w:val="21"/>
          <w:szCs w:val="21"/>
          <w:lang w:val="en-US"/>
        </w:rPr>
        <w:t>8</w:t>
      </w:r>
    </w:p>
    <w:p w14:paraId="32E8532D" w14:textId="77777777" w:rsidR="00D50703" w:rsidRPr="00D50703" w:rsidRDefault="00D50703" w:rsidP="00D50703">
      <w:pPr>
        <w:pStyle w:val="a5"/>
        <w:shd w:val="clear" w:color="auto" w:fill="000000"/>
        <w:spacing w:line="285" w:lineRule="atLeast"/>
        <w:ind w:left="0"/>
        <w:rPr>
          <w:rFonts w:ascii="Consolas" w:hAnsi="Consolas"/>
          <w:color w:val="FFFFFF"/>
          <w:sz w:val="21"/>
          <w:szCs w:val="21"/>
          <w:lang w:val="en-US"/>
        </w:rPr>
      </w:pPr>
      <w:r w:rsidRPr="00D50703">
        <w:rPr>
          <w:rFonts w:ascii="Consolas" w:hAnsi="Consolas"/>
          <w:color w:val="9CDCFE"/>
          <w:sz w:val="21"/>
          <w:szCs w:val="21"/>
          <w:lang w:val="en-US"/>
        </w:rPr>
        <w:t>.LC1</w:t>
      </w:r>
      <w:r w:rsidRPr="00D50703">
        <w:rPr>
          <w:rFonts w:ascii="Consolas" w:hAnsi="Consolas"/>
          <w:color w:val="FFFFFF"/>
          <w:sz w:val="21"/>
          <w:szCs w:val="21"/>
          <w:lang w:val="en-US"/>
        </w:rPr>
        <w:t>:</w:t>
      </w:r>
    </w:p>
    <w:p w14:paraId="15CBA3D7" w14:textId="77777777" w:rsidR="00D50703" w:rsidRPr="00D50703" w:rsidRDefault="00D50703" w:rsidP="00D50703">
      <w:pPr>
        <w:pStyle w:val="a5"/>
        <w:shd w:val="clear" w:color="auto" w:fill="000000"/>
        <w:spacing w:line="285" w:lineRule="atLeast"/>
        <w:ind w:left="0"/>
        <w:rPr>
          <w:rFonts w:ascii="Consolas" w:hAnsi="Consolas"/>
          <w:color w:val="FFFFFF"/>
          <w:sz w:val="21"/>
          <w:szCs w:val="21"/>
          <w:lang w:val="en-US"/>
        </w:rPr>
      </w:pPr>
      <w:r w:rsidRPr="00D50703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D50703">
        <w:rPr>
          <w:rFonts w:ascii="Consolas" w:hAnsi="Consolas"/>
          <w:color w:val="9CDCFE"/>
          <w:sz w:val="21"/>
          <w:szCs w:val="21"/>
          <w:lang w:val="en-US"/>
        </w:rPr>
        <w:t>.string</w:t>
      </w:r>
      <w:r w:rsidRPr="00D50703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D50703">
        <w:rPr>
          <w:rFonts w:ascii="Consolas" w:hAnsi="Consolas"/>
          <w:color w:val="CE9178"/>
          <w:sz w:val="21"/>
          <w:szCs w:val="21"/>
          <w:lang w:val="en-US"/>
        </w:rPr>
        <w:t>"Enter operator(+ , - , * , / , %) : "</w:t>
      </w:r>
    </w:p>
    <w:p w14:paraId="40593550" w14:textId="77777777" w:rsidR="00D50703" w:rsidRPr="00D50703" w:rsidRDefault="00D50703" w:rsidP="00D50703">
      <w:pPr>
        <w:pStyle w:val="a5"/>
        <w:shd w:val="clear" w:color="auto" w:fill="000000"/>
        <w:spacing w:line="285" w:lineRule="atLeast"/>
        <w:ind w:left="0"/>
        <w:rPr>
          <w:rFonts w:ascii="Consolas" w:hAnsi="Consolas"/>
          <w:color w:val="FFFFFF"/>
          <w:sz w:val="21"/>
          <w:szCs w:val="21"/>
          <w:lang w:val="en-US"/>
        </w:rPr>
      </w:pPr>
      <w:r w:rsidRPr="00D50703">
        <w:rPr>
          <w:rFonts w:ascii="Consolas" w:hAnsi="Consolas"/>
          <w:color w:val="9CDCFE"/>
          <w:sz w:val="21"/>
          <w:szCs w:val="21"/>
          <w:lang w:val="en-US"/>
        </w:rPr>
        <w:t>.LC2</w:t>
      </w:r>
      <w:r w:rsidRPr="00D50703">
        <w:rPr>
          <w:rFonts w:ascii="Consolas" w:hAnsi="Consolas"/>
          <w:color w:val="FFFFFF"/>
          <w:sz w:val="21"/>
          <w:szCs w:val="21"/>
          <w:lang w:val="en-US"/>
        </w:rPr>
        <w:t>:</w:t>
      </w:r>
    </w:p>
    <w:p w14:paraId="395F1F78" w14:textId="45AD540E" w:rsidR="00D50703" w:rsidRPr="00D50703" w:rsidRDefault="00D50703" w:rsidP="00D50703">
      <w:pPr>
        <w:pStyle w:val="a5"/>
        <w:shd w:val="clear" w:color="auto" w:fill="000000"/>
        <w:spacing w:line="285" w:lineRule="atLeast"/>
        <w:ind w:left="0"/>
        <w:rPr>
          <w:rFonts w:ascii="Consolas" w:hAnsi="Consolas"/>
          <w:color w:val="FFFFFF"/>
          <w:sz w:val="21"/>
          <w:szCs w:val="21"/>
          <w:lang w:val="en-US"/>
        </w:rPr>
      </w:pPr>
      <w:r w:rsidRPr="00D50703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D50703">
        <w:rPr>
          <w:rFonts w:ascii="Consolas" w:hAnsi="Consolas"/>
          <w:color w:val="9CDCFE"/>
          <w:sz w:val="21"/>
          <w:szCs w:val="21"/>
          <w:lang w:val="en-US"/>
        </w:rPr>
        <w:t>.string</w:t>
      </w:r>
      <w:r w:rsidRPr="00D50703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D50703">
        <w:rPr>
          <w:rFonts w:ascii="Consolas" w:hAnsi="Consolas"/>
          <w:color w:val="CE9178"/>
          <w:sz w:val="21"/>
          <w:szCs w:val="21"/>
          <w:lang w:val="en-US"/>
        </w:rPr>
        <w:t>" + "</w:t>
      </w:r>
    </w:p>
    <w:p w14:paraId="11471D88" w14:textId="77777777" w:rsidR="00D50703" w:rsidRPr="00D50703" w:rsidRDefault="00D50703" w:rsidP="00D50703">
      <w:pPr>
        <w:pStyle w:val="a5"/>
        <w:shd w:val="clear" w:color="auto" w:fill="000000"/>
        <w:spacing w:line="285" w:lineRule="atLeast"/>
        <w:ind w:left="0"/>
        <w:rPr>
          <w:rFonts w:ascii="Consolas" w:hAnsi="Consolas"/>
          <w:color w:val="FFFFFF"/>
          <w:sz w:val="21"/>
          <w:szCs w:val="21"/>
          <w:lang w:val="en-US"/>
        </w:rPr>
      </w:pPr>
      <w:r w:rsidRPr="00D50703">
        <w:rPr>
          <w:rFonts w:ascii="Consolas" w:hAnsi="Consolas"/>
          <w:color w:val="9CDCFE"/>
          <w:sz w:val="21"/>
          <w:szCs w:val="21"/>
          <w:lang w:val="en-US"/>
        </w:rPr>
        <w:t>.LC3</w:t>
      </w:r>
      <w:r w:rsidRPr="00D50703">
        <w:rPr>
          <w:rFonts w:ascii="Consolas" w:hAnsi="Consolas"/>
          <w:color w:val="FFFFFF"/>
          <w:sz w:val="21"/>
          <w:szCs w:val="21"/>
          <w:lang w:val="en-US"/>
        </w:rPr>
        <w:t>:</w:t>
      </w:r>
    </w:p>
    <w:p w14:paraId="7044A333" w14:textId="77777777" w:rsidR="00D50703" w:rsidRPr="00D50703" w:rsidRDefault="00D50703" w:rsidP="00D50703">
      <w:pPr>
        <w:pStyle w:val="a5"/>
        <w:shd w:val="clear" w:color="auto" w:fill="000000"/>
        <w:spacing w:line="285" w:lineRule="atLeast"/>
        <w:ind w:left="0"/>
        <w:rPr>
          <w:rFonts w:ascii="Consolas" w:hAnsi="Consolas"/>
          <w:color w:val="FFFFFF"/>
          <w:sz w:val="21"/>
          <w:szCs w:val="21"/>
          <w:lang w:val="en-US"/>
        </w:rPr>
      </w:pPr>
      <w:r w:rsidRPr="00D50703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D50703">
        <w:rPr>
          <w:rFonts w:ascii="Consolas" w:hAnsi="Consolas"/>
          <w:color w:val="9CDCFE"/>
          <w:sz w:val="21"/>
          <w:szCs w:val="21"/>
          <w:lang w:val="en-US"/>
        </w:rPr>
        <w:t>.string</w:t>
      </w:r>
      <w:r w:rsidRPr="00D50703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D50703">
        <w:rPr>
          <w:rFonts w:ascii="Consolas" w:hAnsi="Consolas"/>
          <w:color w:val="CE9178"/>
          <w:sz w:val="21"/>
          <w:szCs w:val="21"/>
          <w:lang w:val="en-US"/>
        </w:rPr>
        <w:t>" = "</w:t>
      </w:r>
    </w:p>
    <w:p w14:paraId="1435CF98" w14:textId="77777777" w:rsidR="00D50703" w:rsidRPr="00D50703" w:rsidRDefault="00D50703" w:rsidP="00D50703">
      <w:pPr>
        <w:pStyle w:val="a5"/>
        <w:shd w:val="clear" w:color="auto" w:fill="000000"/>
        <w:spacing w:line="285" w:lineRule="atLeast"/>
        <w:ind w:left="0"/>
        <w:rPr>
          <w:rFonts w:ascii="Consolas" w:hAnsi="Consolas"/>
          <w:color w:val="FFFFFF"/>
          <w:sz w:val="21"/>
          <w:szCs w:val="21"/>
          <w:lang w:val="en-US"/>
        </w:rPr>
      </w:pPr>
      <w:r w:rsidRPr="00D50703">
        <w:rPr>
          <w:rFonts w:ascii="Consolas" w:hAnsi="Consolas"/>
          <w:color w:val="9CDCFE"/>
          <w:sz w:val="21"/>
          <w:szCs w:val="21"/>
          <w:lang w:val="en-US"/>
        </w:rPr>
        <w:t>.LC4</w:t>
      </w:r>
      <w:r w:rsidRPr="00D50703">
        <w:rPr>
          <w:rFonts w:ascii="Consolas" w:hAnsi="Consolas"/>
          <w:color w:val="FFFFFF"/>
          <w:sz w:val="21"/>
          <w:szCs w:val="21"/>
          <w:lang w:val="en-US"/>
        </w:rPr>
        <w:t>:</w:t>
      </w:r>
    </w:p>
    <w:p w14:paraId="6F69BBA1" w14:textId="77777777" w:rsidR="00D50703" w:rsidRPr="00D50703" w:rsidRDefault="00D50703" w:rsidP="00D50703">
      <w:pPr>
        <w:pStyle w:val="a5"/>
        <w:shd w:val="clear" w:color="auto" w:fill="000000"/>
        <w:spacing w:line="285" w:lineRule="atLeast"/>
        <w:ind w:left="0"/>
        <w:rPr>
          <w:rFonts w:ascii="Consolas" w:hAnsi="Consolas"/>
          <w:color w:val="FFFFFF"/>
          <w:sz w:val="21"/>
          <w:szCs w:val="21"/>
          <w:lang w:val="en-US"/>
        </w:rPr>
      </w:pPr>
      <w:r w:rsidRPr="00D50703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D50703">
        <w:rPr>
          <w:rFonts w:ascii="Consolas" w:hAnsi="Consolas"/>
          <w:color w:val="9CDCFE"/>
          <w:sz w:val="21"/>
          <w:szCs w:val="21"/>
          <w:lang w:val="en-US"/>
        </w:rPr>
        <w:t>.string</w:t>
      </w:r>
      <w:r w:rsidRPr="00D50703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D50703">
        <w:rPr>
          <w:rFonts w:ascii="Consolas" w:hAnsi="Consolas"/>
          <w:color w:val="CE9178"/>
          <w:sz w:val="21"/>
          <w:szCs w:val="21"/>
          <w:lang w:val="en-US"/>
        </w:rPr>
        <w:t>" - "</w:t>
      </w:r>
    </w:p>
    <w:p w14:paraId="464FFF48" w14:textId="77777777" w:rsidR="00D50703" w:rsidRPr="00D50703" w:rsidRDefault="00D50703" w:rsidP="00D50703">
      <w:pPr>
        <w:pStyle w:val="a5"/>
        <w:shd w:val="clear" w:color="auto" w:fill="000000"/>
        <w:spacing w:line="285" w:lineRule="atLeast"/>
        <w:ind w:left="0"/>
        <w:rPr>
          <w:rFonts w:ascii="Consolas" w:hAnsi="Consolas"/>
          <w:color w:val="FFFFFF"/>
          <w:sz w:val="21"/>
          <w:szCs w:val="21"/>
          <w:lang w:val="en-US"/>
        </w:rPr>
      </w:pPr>
      <w:r w:rsidRPr="00D50703">
        <w:rPr>
          <w:rFonts w:ascii="Consolas" w:hAnsi="Consolas"/>
          <w:color w:val="9CDCFE"/>
          <w:sz w:val="21"/>
          <w:szCs w:val="21"/>
          <w:lang w:val="en-US"/>
        </w:rPr>
        <w:t>.LC5</w:t>
      </w:r>
      <w:r w:rsidRPr="00D50703">
        <w:rPr>
          <w:rFonts w:ascii="Consolas" w:hAnsi="Consolas"/>
          <w:color w:val="FFFFFF"/>
          <w:sz w:val="21"/>
          <w:szCs w:val="21"/>
          <w:lang w:val="en-US"/>
        </w:rPr>
        <w:t>:</w:t>
      </w:r>
    </w:p>
    <w:p w14:paraId="0601474D" w14:textId="77777777" w:rsidR="00D50703" w:rsidRPr="00D50703" w:rsidRDefault="00D50703" w:rsidP="00D50703">
      <w:pPr>
        <w:pStyle w:val="a5"/>
        <w:shd w:val="clear" w:color="auto" w:fill="000000"/>
        <w:spacing w:line="285" w:lineRule="atLeast"/>
        <w:ind w:left="0"/>
        <w:rPr>
          <w:rFonts w:ascii="Consolas" w:hAnsi="Consolas"/>
          <w:color w:val="FFFFFF"/>
          <w:sz w:val="21"/>
          <w:szCs w:val="21"/>
          <w:lang w:val="en-US"/>
        </w:rPr>
      </w:pPr>
      <w:r w:rsidRPr="00D50703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D50703">
        <w:rPr>
          <w:rFonts w:ascii="Consolas" w:hAnsi="Consolas"/>
          <w:color w:val="9CDCFE"/>
          <w:sz w:val="21"/>
          <w:szCs w:val="21"/>
          <w:lang w:val="en-US"/>
        </w:rPr>
        <w:t>.string</w:t>
      </w:r>
      <w:r w:rsidRPr="00D50703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D50703">
        <w:rPr>
          <w:rFonts w:ascii="Consolas" w:hAnsi="Consolas"/>
          <w:color w:val="CE9178"/>
          <w:sz w:val="21"/>
          <w:szCs w:val="21"/>
          <w:lang w:val="en-US"/>
        </w:rPr>
        <w:t>" * "</w:t>
      </w:r>
    </w:p>
    <w:p w14:paraId="7A18F5CA" w14:textId="77777777" w:rsidR="00D50703" w:rsidRPr="00D50703" w:rsidRDefault="00D50703" w:rsidP="00D50703">
      <w:pPr>
        <w:pStyle w:val="a5"/>
        <w:shd w:val="clear" w:color="auto" w:fill="000000"/>
        <w:spacing w:line="285" w:lineRule="atLeast"/>
        <w:ind w:left="0"/>
        <w:rPr>
          <w:rFonts w:ascii="Consolas" w:hAnsi="Consolas"/>
          <w:color w:val="FFFFFF"/>
          <w:sz w:val="21"/>
          <w:szCs w:val="21"/>
          <w:lang w:val="en-US"/>
        </w:rPr>
      </w:pPr>
      <w:r w:rsidRPr="00D50703">
        <w:rPr>
          <w:rFonts w:ascii="Consolas" w:hAnsi="Consolas"/>
          <w:color w:val="9CDCFE"/>
          <w:sz w:val="21"/>
          <w:szCs w:val="21"/>
          <w:lang w:val="en-US"/>
        </w:rPr>
        <w:t>.LC7</w:t>
      </w:r>
      <w:r w:rsidRPr="00D50703">
        <w:rPr>
          <w:rFonts w:ascii="Consolas" w:hAnsi="Consolas"/>
          <w:color w:val="FFFFFF"/>
          <w:sz w:val="21"/>
          <w:szCs w:val="21"/>
          <w:lang w:val="en-US"/>
        </w:rPr>
        <w:t>:</w:t>
      </w:r>
    </w:p>
    <w:p w14:paraId="2A9A35A7" w14:textId="77777777" w:rsidR="00D50703" w:rsidRPr="00D50703" w:rsidRDefault="00D50703" w:rsidP="00D50703">
      <w:pPr>
        <w:pStyle w:val="a5"/>
        <w:shd w:val="clear" w:color="auto" w:fill="000000"/>
        <w:spacing w:line="285" w:lineRule="atLeast"/>
        <w:ind w:left="0"/>
        <w:rPr>
          <w:rFonts w:ascii="Consolas" w:hAnsi="Consolas"/>
          <w:color w:val="FFFFFF"/>
          <w:sz w:val="21"/>
          <w:szCs w:val="21"/>
          <w:lang w:val="en-US"/>
        </w:rPr>
      </w:pPr>
      <w:r w:rsidRPr="00D50703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D50703">
        <w:rPr>
          <w:rFonts w:ascii="Consolas" w:hAnsi="Consolas"/>
          <w:color w:val="9CDCFE"/>
          <w:sz w:val="21"/>
          <w:szCs w:val="21"/>
          <w:lang w:val="en-US"/>
        </w:rPr>
        <w:t>.string</w:t>
      </w:r>
      <w:r w:rsidRPr="00D50703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D50703">
        <w:rPr>
          <w:rFonts w:ascii="Consolas" w:hAnsi="Consolas"/>
          <w:color w:val="CE9178"/>
          <w:sz w:val="21"/>
          <w:szCs w:val="21"/>
          <w:lang w:val="en-US"/>
        </w:rPr>
        <w:t>" / "</w:t>
      </w:r>
    </w:p>
    <w:p w14:paraId="79091777" w14:textId="77777777" w:rsidR="00D50703" w:rsidRPr="00D50703" w:rsidRDefault="00D50703" w:rsidP="00D50703">
      <w:pPr>
        <w:pStyle w:val="a5"/>
        <w:shd w:val="clear" w:color="auto" w:fill="000000"/>
        <w:spacing w:line="285" w:lineRule="atLeast"/>
        <w:ind w:left="0"/>
        <w:rPr>
          <w:rFonts w:ascii="Consolas" w:hAnsi="Consolas"/>
          <w:color w:val="FFFFFF"/>
          <w:sz w:val="21"/>
          <w:szCs w:val="21"/>
          <w:lang w:val="en-US"/>
        </w:rPr>
      </w:pPr>
      <w:r w:rsidRPr="00D50703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D50703">
        <w:rPr>
          <w:rFonts w:ascii="Consolas" w:hAnsi="Consolas"/>
          <w:color w:val="9CDCFE"/>
          <w:sz w:val="21"/>
          <w:szCs w:val="21"/>
          <w:lang w:val="en-US"/>
        </w:rPr>
        <w:t>.align</w:t>
      </w:r>
      <w:r w:rsidRPr="00D50703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D50703">
        <w:rPr>
          <w:rFonts w:ascii="Consolas" w:hAnsi="Consolas"/>
          <w:color w:val="B5CEA8"/>
          <w:sz w:val="21"/>
          <w:szCs w:val="21"/>
          <w:lang w:val="en-US"/>
        </w:rPr>
        <w:t>8</w:t>
      </w:r>
    </w:p>
    <w:p w14:paraId="6CD61B3A" w14:textId="77777777" w:rsidR="00D50703" w:rsidRPr="00D50703" w:rsidRDefault="00D50703" w:rsidP="00D50703">
      <w:pPr>
        <w:pStyle w:val="a5"/>
        <w:shd w:val="clear" w:color="auto" w:fill="000000"/>
        <w:spacing w:line="285" w:lineRule="atLeast"/>
        <w:ind w:left="0"/>
        <w:rPr>
          <w:rFonts w:ascii="Consolas" w:hAnsi="Consolas"/>
          <w:color w:val="FFFFFF"/>
          <w:sz w:val="21"/>
          <w:szCs w:val="21"/>
          <w:lang w:val="en-US"/>
        </w:rPr>
      </w:pPr>
      <w:r w:rsidRPr="00D50703">
        <w:rPr>
          <w:rFonts w:ascii="Consolas" w:hAnsi="Consolas"/>
          <w:color w:val="9CDCFE"/>
          <w:sz w:val="21"/>
          <w:szCs w:val="21"/>
          <w:lang w:val="en-US"/>
        </w:rPr>
        <w:t>.LC8</w:t>
      </w:r>
      <w:r w:rsidRPr="00D50703">
        <w:rPr>
          <w:rFonts w:ascii="Consolas" w:hAnsi="Consolas"/>
          <w:color w:val="FFFFFF"/>
          <w:sz w:val="21"/>
          <w:szCs w:val="21"/>
          <w:lang w:val="en-US"/>
        </w:rPr>
        <w:t>:</w:t>
      </w:r>
    </w:p>
    <w:p w14:paraId="6CDF6898" w14:textId="77777777" w:rsidR="00D50703" w:rsidRPr="00D50703" w:rsidRDefault="00D50703" w:rsidP="00D50703">
      <w:pPr>
        <w:pStyle w:val="a5"/>
        <w:shd w:val="clear" w:color="auto" w:fill="000000"/>
        <w:spacing w:line="285" w:lineRule="atLeast"/>
        <w:ind w:left="0"/>
        <w:rPr>
          <w:rFonts w:ascii="Consolas" w:hAnsi="Consolas"/>
          <w:color w:val="FFFFFF"/>
          <w:sz w:val="21"/>
          <w:szCs w:val="21"/>
          <w:lang w:val="en-US"/>
        </w:rPr>
      </w:pPr>
      <w:r w:rsidRPr="00D50703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D50703">
        <w:rPr>
          <w:rFonts w:ascii="Consolas" w:hAnsi="Consolas"/>
          <w:color w:val="9CDCFE"/>
          <w:sz w:val="21"/>
          <w:szCs w:val="21"/>
          <w:lang w:val="en-US"/>
        </w:rPr>
        <w:t>.string</w:t>
      </w:r>
      <w:r w:rsidRPr="00D50703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D50703">
        <w:rPr>
          <w:rFonts w:ascii="Consolas" w:hAnsi="Consolas"/>
          <w:color w:val="CE9178"/>
          <w:sz w:val="21"/>
          <w:szCs w:val="21"/>
          <w:lang w:val="en-US"/>
        </w:rPr>
        <w:t>"Error! Division by zero is not allowed."</w:t>
      </w:r>
    </w:p>
    <w:p w14:paraId="51BC780B" w14:textId="77777777" w:rsidR="00D50703" w:rsidRPr="005C4656" w:rsidRDefault="00D50703" w:rsidP="00D50703">
      <w:pPr>
        <w:pStyle w:val="a5"/>
        <w:shd w:val="clear" w:color="auto" w:fill="000000"/>
        <w:spacing w:line="285" w:lineRule="atLeast"/>
        <w:ind w:left="0"/>
        <w:rPr>
          <w:rFonts w:ascii="Consolas" w:hAnsi="Consolas"/>
          <w:color w:val="FFFFFF"/>
          <w:sz w:val="21"/>
          <w:szCs w:val="21"/>
          <w:lang w:val="en-US"/>
        </w:rPr>
      </w:pPr>
      <w:r w:rsidRPr="00D50703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5C4656">
        <w:rPr>
          <w:rFonts w:ascii="Consolas" w:hAnsi="Consolas"/>
          <w:color w:val="9CDCFE"/>
          <w:sz w:val="21"/>
          <w:szCs w:val="21"/>
          <w:lang w:val="en-US"/>
        </w:rPr>
        <w:t>.align</w:t>
      </w:r>
      <w:r w:rsidRPr="005C4656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5C4656">
        <w:rPr>
          <w:rFonts w:ascii="Consolas" w:hAnsi="Consolas"/>
          <w:color w:val="B5CEA8"/>
          <w:sz w:val="21"/>
          <w:szCs w:val="21"/>
          <w:lang w:val="en-US"/>
        </w:rPr>
        <w:t>8</w:t>
      </w:r>
    </w:p>
    <w:p w14:paraId="46561C55" w14:textId="77777777" w:rsidR="00D50703" w:rsidRPr="005C4656" w:rsidRDefault="00D50703" w:rsidP="00D50703">
      <w:pPr>
        <w:pStyle w:val="a5"/>
        <w:shd w:val="clear" w:color="auto" w:fill="000000"/>
        <w:spacing w:line="285" w:lineRule="atLeast"/>
        <w:ind w:left="0"/>
        <w:rPr>
          <w:rFonts w:ascii="Consolas" w:hAnsi="Consolas"/>
          <w:color w:val="FFFFFF"/>
          <w:sz w:val="21"/>
          <w:szCs w:val="21"/>
          <w:lang w:val="en-US"/>
        </w:rPr>
      </w:pPr>
      <w:r w:rsidRPr="005C4656">
        <w:rPr>
          <w:rFonts w:ascii="Consolas" w:hAnsi="Consolas"/>
          <w:color w:val="9CDCFE"/>
          <w:sz w:val="21"/>
          <w:szCs w:val="21"/>
          <w:lang w:val="en-US"/>
        </w:rPr>
        <w:t>.LC9</w:t>
      </w:r>
      <w:r w:rsidRPr="005C4656">
        <w:rPr>
          <w:rFonts w:ascii="Consolas" w:hAnsi="Consolas"/>
          <w:color w:val="FFFFFF"/>
          <w:sz w:val="21"/>
          <w:szCs w:val="21"/>
          <w:lang w:val="en-US"/>
        </w:rPr>
        <w:t>:</w:t>
      </w:r>
    </w:p>
    <w:p w14:paraId="7089B6A7" w14:textId="77777777" w:rsidR="00D50703" w:rsidRPr="00D50703" w:rsidRDefault="00D50703" w:rsidP="00D50703">
      <w:pPr>
        <w:pStyle w:val="a5"/>
        <w:shd w:val="clear" w:color="auto" w:fill="000000"/>
        <w:spacing w:line="285" w:lineRule="atLeast"/>
        <w:ind w:left="0"/>
        <w:rPr>
          <w:rFonts w:ascii="Consolas" w:hAnsi="Consolas"/>
          <w:color w:val="FFFFFF"/>
          <w:sz w:val="21"/>
          <w:szCs w:val="21"/>
          <w:lang w:val="en-US"/>
        </w:rPr>
      </w:pPr>
      <w:r w:rsidRPr="00D50703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D50703">
        <w:rPr>
          <w:rFonts w:ascii="Consolas" w:hAnsi="Consolas"/>
          <w:color w:val="9CDCFE"/>
          <w:sz w:val="21"/>
          <w:szCs w:val="21"/>
          <w:lang w:val="en-US"/>
        </w:rPr>
        <w:t>.string</w:t>
      </w:r>
      <w:r w:rsidRPr="00D50703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D50703">
        <w:rPr>
          <w:rFonts w:ascii="Consolas" w:hAnsi="Consolas"/>
          <w:color w:val="CE9178"/>
          <w:sz w:val="21"/>
          <w:szCs w:val="21"/>
          <w:lang w:val="en-US"/>
        </w:rPr>
        <w:t>"Error! The operator is not correct or supported."</w:t>
      </w:r>
    </w:p>
    <w:p w14:paraId="6E311356" w14:textId="77777777" w:rsidR="00D50703" w:rsidRPr="005C4656" w:rsidRDefault="00D50703" w:rsidP="00D50703">
      <w:pPr>
        <w:pStyle w:val="a5"/>
        <w:shd w:val="clear" w:color="auto" w:fill="000000"/>
        <w:spacing w:line="285" w:lineRule="atLeast"/>
        <w:ind w:left="0"/>
        <w:rPr>
          <w:rFonts w:ascii="Consolas" w:hAnsi="Consolas"/>
          <w:color w:val="FFFFFF"/>
          <w:sz w:val="21"/>
          <w:szCs w:val="21"/>
          <w:lang w:val="en-US"/>
        </w:rPr>
      </w:pPr>
      <w:r w:rsidRPr="005C4656">
        <w:rPr>
          <w:rFonts w:ascii="Consolas" w:hAnsi="Consolas"/>
          <w:color w:val="7CA668"/>
          <w:sz w:val="21"/>
          <w:szCs w:val="21"/>
          <w:lang w:val="en-US"/>
        </w:rPr>
        <w:t>#NO_APP</w:t>
      </w:r>
    </w:p>
    <w:p w14:paraId="6BBFAF05" w14:textId="77777777" w:rsidR="00D50703" w:rsidRPr="005C4656" w:rsidRDefault="00D50703" w:rsidP="00D50703">
      <w:pPr>
        <w:pStyle w:val="a5"/>
        <w:shd w:val="clear" w:color="auto" w:fill="000000"/>
        <w:spacing w:line="285" w:lineRule="atLeast"/>
        <w:ind w:left="0"/>
        <w:rPr>
          <w:rFonts w:ascii="Consolas" w:hAnsi="Consolas"/>
          <w:color w:val="FFFFFF"/>
          <w:sz w:val="21"/>
          <w:szCs w:val="21"/>
          <w:lang w:val="en-US"/>
        </w:rPr>
      </w:pPr>
      <w:r w:rsidRPr="005C4656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5C4656">
        <w:rPr>
          <w:rFonts w:ascii="Consolas" w:hAnsi="Consolas"/>
          <w:color w:val="9CDCFE"/>
          <w:sz w:val="21"/>
          <w:szCs w:val="21"/>
          <w:lang w:val="en-US"/>
        </w:rPr>
        <w:t>.text</w:t>
      </w:r>
    </w:p>
    <w:p w14:paraId="33AA387F" w14:textId="77777777" w:rsidR="00D50703" w:rsidRPr="005C4656" w:rsidRDefault="00D50703" w:rsidP="00D50703">
      <w:pPr>
        <w:pStyle w:val="a5"/>
        <w:shd w:val="clear" w:color="auto" w:fill="000000"/>
        <w:spacing w:line="285" w:lineRule="atLeast"/>
        <w:ind w:left="0"/>
        <w:rPr>
          <w:rFonts w:ascii="Consolas" w:hAnsi="Consolas"/>
          <w:color w:val="FFFFFF"/>
          <w:sz w:val="21"/>
          <w:szCs w:val="21"/>
          <w:lang w:val="en-US"/>
        </w:rPr>
      </w:pPr>
      <w:r w:rsidRPr="005C4656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5C4656">
        <w:rPr>
          <w:rFonts w:ascii="Consolas" w:hAnsi="Consolas"/>
          <w:color w:val="9CDCFE"/>
          <w:sz w:val="21"/>
          <w:szCs w:val="21"/>
          <w:lang w:val="en-US"/>
        </w:rPr>
        <w:t>.globl</w:t>
      </w:r>
      <w:r w:rsidRPr="005C4656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5C4656">
        <w:rPr>
          <w:rFonts w:ascii="Consolas" w:hAnsi="Consolas"/>
          <w:color w:val="9CDCFE"/>
          <w:sz w:val="21"/>
          <w:szCs w:val="21"/>
          <w:lang w:val="en-US"/>
        </w:rPr>
        <w:t>main</w:t>
      </w:r>
    </w:p>
    <w:p w14:paraId="24462659" w14:textId="77777777" w:rsidR="00D50703" w:rsidRPr="005C4656" w:rsidRDefault="00D50703" w:rsidP="00D50703">
      <w:pPr>
        <w:pStyle w:val="a5"/>
        <w:shd w:val="clear" w:color="auto" w:fill="000000"/>
        <w:spacing w:line="285" w:lineRule="atLeast"/>
        <w:ind w:left="0"/>
        <w:rPr>
          <w:rFonts w:ascii="Consolas" w:hAnsi="Consolas"/>
          <w:color w:val="FFFFFF"/>
          <w:sz w:val="21"/>
          <w:szCs w:val="21"/>
          <w:lang w:val="en-US"/>
        </w:rPr>
      </w:pPr>
      <w:r w:rsidRPr="005C4656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5C4656">
        <w:rPr>
          <w:rFonts w:ascii="Consolas" w:hAnsi="Consolas"/>
          <w:color w:val="9CDCFE"/>
          <w:sz w:val="21"/>
          <w:szCs w:val="21"/>
          <w:lang w:val="en-US"/>
        </w:rPr>
        <w:t>.type</w:t>
      </w:r>
      <w:r w:rsidRPr="005C4656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5C4656">
        <w:rPr>
          <w:rFonts w:ascii="Consolas" w:hAnsi="Consolas"/>
          <w:color w:val="9CDCFE"/>
          <w:sz w:val="21"/>
          <w:szCs w:val="21"/>
          <w:lang w:val="en-US"/>
        </w:rPr>
        <w:t>main</w:t>
      </w:r>
      <w:r w:rsidRPr="005C4656">
        <w:rPr>
          <w:rFonts w:ascii="Consolas" w:hAnsi="Consolas"/>
          <w:color w:val="FFFFFF"/>
          <w:sz w:val="21"/>
          <w:szCs w:val="21"/>
          <w:lang w:val="en-US"/>
        </w:rPr>
        <w:t xml:space="preserve">, </w:t>
      </w:r>
      <w:r w:rsidRPr="005C4656">
        <w:rPr>
          <w:rFonts w:ascii="Consolas" w:hAnsi="Consolas"/>
          <w:color w:val="9CDCFE"/>
          <w:sz w:val="21"/>
          <w:szCs w:val="21"/>
          <w:lang w:val="en-US"/>
        </w:rPr>
        <w:t>@function</w:t>
      </w:r>
    </w:p>
    <w:p w14:paraId="5B03D7DA" w14:textId="77777777" w:rsidR="00D50703" w:rsidRPr="00D50703" w:rsidRDefault="00D50703" w:rsidP="00D50703">
      <w:pPr>
        <w:numPr>
          <w:ilvl w:val="0"/>
          <w:numId w:val="5"/>
        </w:numPr>
        <w:spacing w:line="360" w:lineRule="auto"/>
        <w:jc w:val="both"/>
        <w:rPr>
          <w:color w:val="000000"/>
          <w:spacing w:val="3"/>
          <w:sz w:val="28"/>
          <w:szCs w:val="28"/>
        </w:rPr>
      </w:pPr>
      <w:r w:rsidRPr="00D50703">
        <w:rPr>
          <w:color w:val="000000"/>
          <w:spacing w:val="3"/>
          <w:sz w:val="28"/>
          <w:szCs w:val="28"/>
        </w:rPr>
        <w:t>.file указывает имя исходного файла.</w:t>
      </w:r>
    </w:p>
    <w:p w14:paraId="3D7CB324" w14:textId="77777777" w:rsidR="00D50703" w:rsidRPr="00D50703" w:rsidRDefault="00D50703" w:rsidP="00D50703">
      <w:pPr>
        <w:numPr>
          <w:ilvl w:val="0"/>
          <w:numId w:val="5"/>
        </w:numPr>
        <w:spacing w:line="360" w:lineRule="auto"/>
        <w:jc w:val="both"/>
        <w:rPr>
          <w:color w:val="000000"/>
          <w:spacing w:val="3"/>
          <w:sz w:val="28"/>
          <w:szCs w:val="28"/>
        </w:rPr>
      </w:pPr>
      <w:r w:rsidRPr="00D50703">
        <w:rPr>
          <w:color w:val="000000"/>
          <w:spacing w:val="3"/>
          <w:sz w:val="28"/>
          <w:szCs w:val="28"/>
        </w:rPr>
        <w:t>Комментарии (начинающиеся с #) содержат информацию о версии компилятора.</w:t>
      </w:r>
    </w:p>
    <w:p w14:paraId="73F149F6" w14:textId="77777777" w:rsidR="00D50703" w:rsidRPr="00D50703" w:rsidRDefault="00D50703" w:rsidP="00D50703">
      <w:pPr>
        <w:numPr>
          <w:ilvl w:val="0"/>
          <w:numId w:val="5"/>
        </w:numPr>
        <w:spacing w:line="360" w:lineRule="auto"/>
        <w:jc w:val="both"/>
        <w:rPr>
          <w:color w:val="000000"/>
          <w:spacing w:val="3"/>
          <w:sz w:val="28"/>
          <w:szCs w:val="28"/>
        </w:rPr>
      </w:pPr>
      <w:r w:rsidRPr="00D50703">
        <w:rPr>
          <w:color w:val="000000"/>
          <w:spacing w:val="3"/>
          <w:sz w:val="28"/>
          <w:szCs w:val="28"/>
        </w:rPr>
        <w:t>.text — начало секции кода (машинные инструкции).</w:t>
      </w:r>
    </w:p>
    <w:p w14:paraId="0AAF5310" w14:textId="77777777" w:rsidR="00D50703" w:rsidRPr="00D50703" w:rsidRDefault="00D50703" w:rsidP="00D50703">
      <w:pPr>
        <w:numPr>
          <w:ilvl w:val="0"/>
          <w:numId w:val="5"/>
        </w:numPr>
        <w:spacing w:line="360" w:lineRule="auto"/>
        <w:jc w:val="both"/>
        <w:rPr>
          <w:color w:val="000000"/>
          <w:spacing w:val="3"/>
          <w:sz w:val="28"/>
          <w:szCs w:val="28"/>
        </w:rPr>
      </w:pPr>
      <w:r w:rsidRPr="00D50703">
        <w:rPr>
          <w:color w:val="000000"/>
          <w:spacing w:val="3"/>
          <w:sz w:val="28"/>
          <w:szCs w:val="28"/>
        </w:rPr>
        <w:t>#APP и #NO_APP — маркеры вставленного ассемблерного кода (здесь пусто).</w:t>
      </w:r>
    </w:p>
    <w:p w14:paraId="0312477C" w14:textId="77777777" w:rsidR="00D50703" w:rsidRPr="00D50703" w:rsidRDefault="00D50703" w:rsidP="00D50703">
      <w:pPr>
        <w:numPr>
          <w:ilvl w:val="0"/>
          <w:numId w:val="5"/>
        </w:numPr>
        <w:spacing w:line="360" w:lineRule="auto"/>
        <w:jc w:val="both"/>
        <w:rPr>
          <w:color w:val="000000"/>
          <w:spacing w:val="3"/>
          <w:sz w:val="28"/>
          <w:szCs w:val="28"/>
        </w:rPr>
      </w:pPr>
      <w:r w:rsidRPr="00D50703">
        <w:rPr>
          <w:color w:val="000000"/>
          <w:spacing w:val="3"/>
          <w:sz w:val="28"/>
          <w:szCs w:val="28"/>
        </w:rPr>
        <w:t>.section .rodata — секция только для чтения, где хранятся строковые константы.</w:t>
      </w:r>
    </w:p>
    <w:p w14:paraId="6F4D1C23" w14:textId="77777777" w:rsidR="00D50703" w:rsidRPr="00D50703" w:rsidRDefault="00D50703" w:rsidP="00D50703">
      <w:pPr>
        <w:numPr>
          <w:ilvl w:val="0"/>
          <w:numId w:val="5"/>
        </w:numPr>
        <w:spacing w:line="360" w:lineRule="auto"/>
        <w:jc w:val="both"/>
        <w:rPr>
          <w:color w:val="000000"/>
          <w:spacing w:val="3"/>
          <w:sz w:val="28"/>
          <w:szCs w:val="28"/>
        </w:rPr>
      </w:pPr>
      <w:r w:rsidRPr="00D50703">
        <w:rPr>
          <w:color w:val="000000"/>
          <w:spacing w:val="3"/>
          <w:sz w:val="28"/>
          <w:szCs w:val="28"/>
        </w:rPr>
        <w:lastRenderedPageBreak/>
        <w:t>.LC0, .LC1 и т.д. — метки, под которыми лежат строки. Директива .string помещает строку в память, завершающуюся нулём.</w:t>
      </w:r>
    </w:p>
    <w:p w14:paraId="7C3D5E7A" w14:textId="77777777" w:rsidR="00D50703" w:rsidRPr="00D50703" w:rsidRDefault="00D50703" w:rsidP="00D50703">
      <w:pPr>
        <w:numPr>
          <w:ilvl w:val="0"/>
          <w:numId w:val="5"/>
        </w:numPr>
        <w:spacing w:line="360" w:lineRule="auto"/>
        <w:jc w:val="both"/>
        <w:rPr>
          <w:color w:val="000000"/>
          <w:spacing w:val="3"/>
          <w:sz w:val="28"/>
          <w:szCs w:val="28"/>
        </w:rPr>
      </w:pPr>
      <w:r w:rsidRPr="00D50703">
        <w:rPr>
          <w:color w:val="000000"/>
          <w:spacing w:val="3"/>
          <w:sz w:val="28"/>
          <w:szCs w:val="28"/>
        </w:rPr>
        <w:t>.align 8 — выравнивание данных по границе 8 байт для эффективного доступа.</w:t>
      </w:r>
    </w:p>
    <w:p w14:paraId="595E7783" w14:textId="2F956BB6" w:rsidR="00D50703" w:rsidRDefault="00D50703" w:rsidP="00D50703">
      <w:pPr>
        <w:spacing w:line="360" w:lineRule="auto"/>
        <w:jc w:val="both"/>
        <w:rPr>
          <w:color w:val="000000"/>
          <w:spacing w:val="3"/>
          <w:sz w:val="28"/>
          <w:szCs w:val="28"/>
        </w:rPr>
      </w:pPr>
      <w:r w:rsidRPr="00D50703">
        <w:rPr>
          <w:color w:val="000000"/>
          <w:spacing w:val="3"/>
          <w:sz w:val="28"/>
          <w:szCs w:val="28"/>
        </w:rPr>
        <w:t>Эти строки будут использоваться при выводе сообщений через cout.</w:t>
      </w:r>
    </w:p>
    <w:p w14:paraId="1251E0D7" w14:textId="00A67AD7" w:rsidR="00D50703" w:rsidRPr="005C4656" w:rsidRDefault="00D50703" w:rsidP="00D50703">
      <w:pPr>
        <w:spacing w:line="360" w:lineRule="auto"/>
        <w:jc w:val="both"/>
        <w:rPr>
          <w:b/>
          <w:bCs/>
          <w:color w:val="000000"/>
          <w:spacing w:val="3"/>
          <w:sz w:val="28"/>
          <w:szCs w:val="28"/>
          <w:lang w:val="en-US"/>
        </w:rPr>
      </w:pPr>
      <w:r w:rsidRPr="005C4656">
        <w:rPr>
          <w:b/>
          <w:bCs/>
          <w:color w:val="000000"/>
          <w:spacing w:val="3"/>
          <w:sz w:val="28"/>
          <w:szCs w:val="28"/>
          <w:lang w:val="en-US"/>
        </w:rPr>
        <w:t xml:space="preserve">2.2 </w:t>
      </w:r>
      <w:r w:rsidRPr="00D50703">
        <w:rPr>
          <w:b/>
          <w:bCs/>
          <w:color w:val="000000"/>
          <w:spacing w:val="3"/>
          <w:sz w:val="28"/>
          <w:szCs w:val="28"/>
        </w:rPr>
        <w:t>Начало</w:t>
      </w:r>
      <w:r w:rsidRPr="005C4656">
        <w:rPr>
          <w:b/>
          <w:bCs/>
          <w:color w:val="000000"/>
          <w:spacing w:val="3"/>
          <w:sz w:val="28"/>
          <w:szCs w:val="28"/>
          <w:lang w:val="en-US"/>
        </w:rPr>
        <w:t xml:space="preserve"> </w:t>
      </w:r>
      <w:r w:rsidRPr="00D50703">
        <w:rPr>
          <w:b/>
          <w:bCs/>
          <w:color w:val="000000"/>
          <w:spacing w:val="3"/>
          <w:sz w:val="28"/>
          <w:szCs w:val="28"/>
        </w:rPr>
        <w:t>функции</w:t>
      </w:r>
      <w:r w:rsidRPr="005C4656">
        <w:rPr>
          <w:b/>
          <w:bCs/>
          <w:color w:val="000000"/>
          <w:spacing w:val="3"/>
          <w:sz w:val="28"/>
          <w:szCs w:val="28"/>
          <w:lang w:val="en-US"/>
        </w:rPr>
        <w:t xml:space="preserve"> main</w:t>
      </w:r>
    </w:p>
    <w:p w14:paraId="59BDF394" w14:textId="77777777" w:rsidR="00D50703" w:rsidRPr="00D50703" w:rsidRDefault="00D50703" w:rsidP="00D50703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D50703">
        <w:rPr>
          <w:rFonts w:ascii="Consolas" w:hAnsi="Consolas"/>
          <w:color w:val="9CDCFE"/>
          <w:sz w:val="21"/>
          <w:szCs w:val="21"/>
          <w:lang w:val="en-US"/>
        </w:rPr>
        <w:t>main</w:t>
      </w:r>
      <w:r w:rsidRPr="00D50703">
        <w:rPr>
          <w:rFonts w:ascii="Consolas" w:hAnsi="Consolas"/>
          <w:color w:val="FFFFFF"/>
          <w:sz w:val="21"/>
          <w:szCs w:val="21"/>
          <w:lang w:val="en-US"/>
        </w:rPr>
        <w:t>:</w:t>
      </w:r>
    </w:p>
    <w:p w14:paraId="67366A1A" w14:textId="77777777" w:rsidR="00D50703" w:rsidRPr="00D50703" w:rsidRDefault="00D50703" w:rsidP="00D50703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D50703">
        <w:rPr>
          <w:rFonts w:ascii="Consolas" w:hAnsi="Consolas"/>
          <w:color w:val="9CDCFE"/>
          <w:sz w:val="21"/>
          <w:szCs w:val="21"/>
          <w:lang w:val="en-US"/>
        </w:rPr>
        <w:t>.LFB2256</w:t>
      </w:r>
      <w:r w:rsidRPr="00D50703">
        <w:rPr>
          <w:rFonts w:ascii="Consolas" w:hAnsi="Consolas"/>
          <w:color w:val="FFFFFF"/>
          <w:sz w:val="21"/>
          <w:szCs w:val="21"/>
          <w:lang w:val="en-US"/>
        </w:rPr>
        <w:t>:</w:t>
      </w:r>
    </w:p>
    <w:p w14:paraId="2D915285" w14:textId="77777777" w:rsidR="00D50703" w:rsidRPr="00D50703" w:rsidRDefault="00D50703" w:rsidP="00D50703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D50703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D50703">
        <w:rPr>
          <w:rFonts w:ascii="Consolas" w:hAnsi="Consolas"/>
          <w:color w:val="9CDCFE"/>
          <w:sz w:val="21"/>
          <w:szCs w:val="21"/>
          <w:lang w:val="en-US"/>
        </w:rPr>
        <w:t>.cfi_startproc</w:t>
      </w:r>
    </w:p>
    <w:p w14:paraId="3B178172" w14:textId="77777777" w:rsidR="00D50703" w:rsidRPr="00D50703" w:rsidRDefault="00D50703" w:rsidP="00D50703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D50703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D50703">
        <w:rPr>
          <w:rFonts w:ascii="Consolas" w:hAnsi="Consolas"/>
          <w:color w:val="9CDCFE"/>
          <w:sz w:val="21"/>
          <w:szCs w:val="21"/>
          <w:lang w:val="en-US"/>
        </w:rPr>
        <w:t>pushq</w:t>
      </w:r>
      <w:r w:rsidRPr="00D50703">
        <w:rPr>
          <w:rFonts w:ascii="Consolas" w:hAnsi="Consolas"/>
          <w:color w:val="FFFFFF"/>
          <w:sz w:val="21"/>
          <w:szCs w:val="21"/>
          <w:lang w:val="en-US"/>
        </w:rPr>
        <w:t xml:space="preserve">   %</w:t>
      </w:r>
      <w:r w:rsidRPr="00D50703">
        <w:rPr>
          <w:rFonts w:ascii="Consolas" w:hAnsi="Consolas"/>
          <w:color w:val="4EC9B0"/>
          <w:sz w:val="21"/>
          <w:szCs w:val="21"/>
          <w:lang w:val="en-US"/>
        </w:rPr>
        <w:t>rbp</w:t>
      </w:r>
      <w:r w:rsidRPr="00D50703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D50703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0FCDD70C" w14:textId="77777777" w:rsidR="00D50703" w:rsidRPr="00D50703" w:rsidRDefault="00D50703" w:rsidP="00D50703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D50703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D50703">
        <w:rPr>
          <w:rFonts w:ascii="Consolas" w:hAnsi="Consolas"/>
          <w:color w:val="9CDCFE"/>
          <w:sz w:val="21"/>
          <w:szCs w:val="21"/>
          <w:lang w:val="en-US"/>
        </w:rPr>
        <w:t>.cfi_def_cfa_offset</w:t>
      </w:r>
      <w:r w:rsidRPr="00D50703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D50703">
        <w:rPr>
          <w:rFonts w:ascii="Consolas" w:hAnsi="Consolas"/>
          <w:color w:val="B5CEA8"/>
          <w:sz w:val="21"/>
          <w:szCs w:val="21"/>
          <w:lang w:val="en-US"/>
        </w:rPr>
        <w:t>16</w:t>
      </w:r>
    </w:p>
    <w:p w14:paraId="66BF98A9" w14:textId="77777777" w:rsidR="00D50703" w:rsidRPr="00D50703" w:rsidRDefault="00D50703" w:rsidP="00D50703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D50703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D50703">
        <w:rPr>
          <w:rFonts w:ascii="Consolas" w:hAnsi="Consolas"/>
          <w:color w:val="9CDCFE"/>
          <w:sz w:val="21"/>
          <w:szCs w:val="21"/>
          <w:lang w:val="en-US"/>
        </w:rPr>
        <w:t>.cfi_offset</w:t>
      </w:r>
      <w:r w:rsidRPr="00D50703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D50703">
        <w:rPr>
          <w:rFonts w:ascii="Consolas" w:hAnsi="Consolas"/>
          <w:color w:val="B5CEA8"/>
          <w:sz w:val="21"/>
          <w:szCs w:val="21"/>
          <w:lang w:val="en-US"/>
        </w:rPr>
        <w:t>6</w:t>
      </w:r>
      <w:r w:rsidRPr="00D50703">
        <w:rPr>
          <w:rFonts w:ascii="Consolas" w:hAnsi="Consolas"/>
          <w:color w:val="FFFFFF"/>
          <w:sz w:val="21"/>
          <w:szCs w:val="21"/>
          <w:lang w:val="en-US"/>
        </w:rPr>
        <w:t xml:space="preserve">, </w:t>
      </w:r>
      <w:r w:rsidRPr="00D50703">
        <w:rPr>
          <w:rFonts w:ascii="Consolas" w:hAnsi="Consolas"/>
          <w:color w:val="B5CEA8"/>
          <w:sz w:val="21"/>
          <w:szCs w:val="21"/>
          <w:lang w:val="en-US"/>
        </w:rPr>
        <w:t>-16</w:t>
      </w:r>
    </w:p>
    <w:p w14:paraId="5F50792A" w14:textId="77777777" w:rsidR="00D50703" w:rsidRPr="00D50703" w:rsidRDefault="00D50703" w:rsidP="00D50703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D50703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D50703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D50703">
        <w:rPr>
          <w:rFonts w:ascii="Consolas" w:hAnsi="Consolas"/>
          <w:color w:val="4EC9B0"/>
          <w:sz w:val="21"/>
          <w:szCs w:val="21"/>
          <w:lang w:val="en-US"/>
        </w:rPr>
        <w:t>rsp</w:t>
      </w:r>
      <w:r w:rsidRPr="00D50703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D50703">
        <w:rPr>
          <w:rFonts w:ascii="Consolas" w:hAnsi="Consolas"/>
          <w:color w:val="4EC9B0"/>
          <w:sz w:val="21"/>
          <w:szCs w:val="21"/>
          <w:lang w:val="en-US"/>
        </w:rPr>
        <w:t>rbp</w:t>
      </w:r>
      <w:r w:rsidRPr="00D50703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D50703">
        <w:rPr>
          <w:rFonts w:ascii="Consolas" w:hAnsi="Consolas"/>
          <w:color w:val="7CA668"/>
          <w:sz w:val="21"/>
          <w:szCs w:val="21"/>
          <w:lang w:val="en-US"/>
        </w:rPr>
        <w:t>#,</w:t>
      </w:r>
    </w:p>
    <w:p w14:paraId="2D451E12" w14:textId="77777777" w:rsidR="00D50703" w:rsidRPr="00D50703" w:rsidRDefault="00D50703" w:rsidP="00D50703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D50703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D50703">
        <w:rPr>
          <w:rFonts w:ascii="Consolas" w:hAnsi="Consolas"/>
          <w:color w:val="9CDCFE"/>
          <w:sz w:val="21"/>
          <w:szCs w:val="21"/>
          <w:lang w:val="en-US"/>
        </w:rPr>
        <w:t>.cfi_def_cfa_register</w:t>
      </w:r>
      <w:r w:rsidRPr="00D50703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D50703">
        <w:rPr>
          <w:rFonts w:ascii="Consolas" w:hAnsi="Consolas"/>
          <w:color w:val="B5CEA8"/>
          <w:sz w:val="21"/>
          <w:szCs w:val="21"/>
          <w:lang w:val="en-US"/>
        </w:rPr>
        <w:t>6</w:t>
      </w:r>
    </w:p>
    <w:p w14:paraId="175A8094" w14:textId="06037357" w:rsidR="00D50703" w:rsidRPr="005C4656" w:rsidRDefault="00D50703" w:rsidP="00D50703">
      <w:pPr>
        <w:shd w:val="clear" w:color="auto" w:fill="000000"/>
        <w:spacing w:line="285" w:lineRule="atLeast"/>
        <w:rPr>
          <w:rFonts w:ascii="Consolas" w:hAnsi="Consolas"/>
          <w:color w:val="7CA668"/>
          <w:sz w:val="21"/>
          <w:szCs w:val="21"/>
          <w:lang w:val="en-US"/>
        </w:rPr>
      </w:pPr>
      <w:r w:rsidRPr="00D50703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5C4656">
        <w:rPr>
          <w:rFonts w:ascii="Consolas" w:hAnsi="Consolas"/>
          <w:color w:val="9CDCFE"/>
          <w:sz w:val="21"/>
          <w:szCs w:val="21"/>
          <w:lang w:val="en-US"/>
        </w:rPr>
        <w:t>subq</w:t>
      </w:r>
      <w:r w:rsidRPr="005C4656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5C4656">
        <w:rPr>
          <w:rFonts w:ascii="Consolas" w:hAnsi="Consolas"/>
          <w:color w:val="B5CEA8"/>
          <w:sz w:val="21"/>
          <w:szCs w:val="21"/>
          <w:lang w:val="en-US"/>
        </w:rPr>
        <w:t>$32</w:t>
      </w:r>
      <w:r w:rsidRPr="005C4656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5C4656">
        <w:rPr>
          <w:rFonts w:ascii="Consolas" w:hAnsi="Consolas"/>
          <w:color w:val="4EC9B0"/>
          <w:sz w:val="21"/>
          <w:szCs w:val="21"/>
          <w:lang w:val="en-US"/>
        </w:rPr>
        <w:t>rsp</w:t>
      </w:r>
      <w:r w:rsidRPr="005C4656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5C4656">
        <w:rPr>
          <w:rFonts w:ascii="Consolas" w:hAnsi="Consolas"/>
          <w:color w:val="7CA668"/>
          <w:sz w:val="21"/>
          <w:szCs w:val="21"/>
          <w:lang w:val="en-US"/>
        </w:rPr>
        <w:t>#,</w:t>
      </w:r>
    </w:p>
    <w:p w14:paraId="48D52217" w14:textId="77777777" w:rsidR="00D50703" w:rsidRPr="00D50703" w:rsidRDefault="00D50703" w:rsidP="00D50703">
      <w:pPr>
        <w:spacing w:line="360" w:lineRule="auto"/>
        <w:jc w:val="both"/>
        <w:rPr>
          <w:color w:val="000000"/>
          <w:spacing w:val="3"/>
          <w:sz w:val="28"/>
          <w:szCs w:val="28"/>
        </w:rPr>
      </w:pPr>
      <w:r w:rsidRPr="00D50703">
        <w:rPr>
          <w:color w:val="000000"/>
          <w:spacing w:val="3"/>
          <w:sz w:val="28"/>
          <w:szCs w:val="28"/>
        </w:rPr>
        <w:t>Это стандартный пролог (начало) любой функции. Он настраивает стековый кадр для локальных переменных.</w:t>
      </w:r>
    </w:p>
    <w:p w14:paraId="3389B901" w14:textId="77777777" w:rsidR="00D50703" w:rsidRPr="00D50703" w:rsidRDefault="00D50703" w:rsidP="00D50703">
      <w:pPr>
        <w:numPr>
          <w:ilvl w:val="0"/>
          <w:numId w:val="6"/>
        </w:numPr>
        <w:spacing w:line="360" w:lineRule="auto"/>
        <w:jc w:val="both"/>
        <w:rPr>
          <w:color w:val="000000"/>
          <w:spacing w:val="3"/>
          <w:sz w:val="28"/>
          <w:szCs w:val="28"/>
        </w:rPr>
      </w:pPr>
      <w:r w:rsidRPr="00D50703">
        <w:rPr>
          <w:color w:val="000000"/>
          <w:spacing w:val="3"/>
          <w:sz w:val="28"/>
          <w:szCs w:val="28"/>
        </w:rPr>
        <w:t>pushq %rbp — сохраняет текущее значение регистра rbp (который принадлежит вызывающей функции) на стеке. Стек растёт вниз, поэтому rsp уменьшается.</w:t>
      </w:r>
    </w:p>
    <w:p w14:paraId="458B1D60" w14:textId="77777777" w:rsidR="00D50703" w:rsidRPr="00D50703" w:rsidRDefault="00D50703" w:rsidP="00D50703">
      <w:pPr>
        <w:numPr>
          <w:ilvl w:val="0"/>
          <w:numId w:val="6"/>
        </w:numPr>
        <w:spacing w:line="360" w:lineRule="auto"/>
        <w:jc w:val="both"/>
        <w:rPr>
          <w:color w:val="000000"/>
          <w:spacing w:val="3"/>
          <w:sz w:val="28"/>
          <w:szCs w:val="28"/>
        </w:rPr>
      </w:pPr>
      <w:r w:rsidRPr="00D50703">
        <w:rPr>
          <w:color w:val="000000"/>
          <w:spacing w:val="3"/>
          <w:sz w:val="28"/>
          <w:szCs w:val="28"/>
        </w:rPr>
        <w:t>movq %rsp, %rbp — устанавливает rbp на текущую вершину стека. Теперь через rbp мы будем обращаться к локальным переменным и аргументам.</w:t>
      </w:r>
    </w:p>
    <w:p w14:paraId="04F2C6B1" w14:textId="3C0ECA73" w:rsidR="00D50703" w:rsidRDefault="00D50703" w:rsidP="00D50703">
      <w:pPr>
        <w:numPr>
          <w:ilvl w:val="0"/>
          <w:numId w:val="6"/>
        </w:numPr>
        <w:spacing w:line="360" w:lineRule="auto"/>
        <w:jc w:val="both"/>
        <w:rPr>
          <w:color w:val="000000"/>
          <w:spacing w:val="3"/>
          <w:sz w:val="28"/>
          <w:szCs w:val="28"/>
        </w:rPr>
      </w:pPr>
      <w:r w:rsidRPr="00D50703">
        <w:rPr>
          <w:color w:val="000000"/>
          <w:spacing w:val="3"/>
          <w:sz w:val="28"/>
          <w:szCs w:val="28"/>
        </w:rPr>
        <w:t>subq $32, %rsp — выделяет 32 байта на стеке для локальных переменных (у нас a, b, op и ещё запас для выравнивания).</w:t>
      </w:r>
    </w:p>
    <w:p w14:paraId="1E797FB6" w14:textId="034AE8C6" w:rsidR="00D50703" w:rsidRPr="00D50703" w:rsidRDefault="00D50703" w:rsidP="006E0B05">
      <w:pPr>
        <w:spacing w:line="360" w:lineRule="auto"/>
        <w:jc w:val="both"/>
        <w:rPr>
          <w:b/>
          <w:bCs/>
          <w:color w:val="000000"/>
          <w:spacing w:val="3"/>
          <w:sz w:val="28"/>
          <w:szCs w:val="28"/>
        </w:rPr>
      </w:pPr>
      <w:r>
        <w:rPr>
          <w:b/>
          <w:bCs/>
          <w:color w:val="000000"/>
          <w:spacing w:val="3"/>
          <w:sz w:val="28"/>
          <w:szCs w:val="28"/>
        </w:rPr>
        <w:t>2.</w:t>
      </w:r>
      <w:r w:rsidRPr="00D50703">
        <w:rPr>
          <w:b/>
          <w:bCs/>
          <w:color w:val="000000"/>
          <w:spacing w:val="3"/>
          <w:sz w:val="28"/>
          <w:szCs w:val="28"/>
        </w:rPr>
        <w:t>3 Защита от переполнения стека (stack canary)</w:t>
      </w:r>
    </w:p>
    <w:p w14:paraId="4BC1F9B3" w14:textId="77777777" w:rsidR="00D50703" w:rsidRPr="005C4656" w:rsidRDefault="00D50703" w:rsidP="00D50703">
      <w:pPr>
        <w:pStyle w:val="a5"/>
        <w:shd w:val="clear" w:color="auto" w:fill="000000"/>
        <w:spacing w:line="285" w:lineRule="atLeast"/>
        <w:ind w:left="0"/>
        <w:rPr>
          <w:rFonts w:ascii="Consolas" w:hAnsi="Consolas"/>
          <w:color w:val="FFFFFF"/>
          <w:sz w:val="21"/>
          <w:szCs w:val="21"/>
          <w:lang w:val="en-US"/>
        </w:rPr>
      </w:pPr>
      <w:r w:rsidRPr="005C4656">
        <w:rPr>
          <w:rFonts w:ascii="Consolas" w:hAnsi="Consolas"/>
          <w:color w:val="7CA668"/>
          <w:sz w:val="21"/>
          <w:szCs w:val="21"/>
          <w:lang w:val="en-US"/>
        </w:rPr>
        <w:t># ./calc.cpp:4: int main(){</w:t>
      </w:r>
    </w:p>
    <w:p w14:paraId="6B951427" w14:textId="77777777" w:rsidR="00D50703" w:rsidRPr="00D50703" w:rsidRDefault="00D50703" w:rsidP="00D50703">
      <w:pPr>
        <w:pStyle w:val="a5"/>
        <w:shd w:val="clear" w:color="auto" w:fill="000000"/>
        <w:spacing w:line="285" w:lineRule="atLeast"/>
        <w:ind w:left="0"/>
        <w:rPr>
          <w:rFonts w:ascii="Consolas" w:hAnsi="Consolas"/>
          <w:color w:val="FFFFFF"/>
          <w:sz w:val="21"/>
          <w:szCs w:val="21"/>
          <w:lang w:val="en-US"/>
        </w:rPr>
      </w:pPr>
      <w:r w:rsidRPr="00D50703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D50703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D50703">
        <w:rPr>
          <w:rFonts w:ascii="Consolas" w:hAnsi="Consolas"/>
          <w:color w:val="4EC9B0"/>
          <w:sz w:val="21"/>
          <w:szCs w:val="21"/>
          <w:lang w:val="en-US"/>
        </w:rPr>
        <w:t>fs</w:t>
      </w:r>
      <w:r w:rsidRPr="00D50703">
        <w:rPr>
          <w:rFonts w:ascii="Consolas" w:hAnsi="Consolas"/>
          <w:color w:val="FFFFFF"/>
          <w:sz w:val="21"/>
          <w:szCs w:val="21"/>
          <w:lang w:val="en-US"/>
        </w:rPr>
        <w:t>:</w:t>
      </w:r>
      <w:r w:rsidRPr="00D50703">
        <w:rPr>
          <w:rFonts w:ascii="Consolas" w:hAnsi="Consolas"/>
          <w:color w:val="B5CEA8"/>
          <w:sz w:val="21"/>
          <w:szCs w:val="21"/>
          <w:lang w:val="en-US"/>
        </w:rPr>
        <w:t>40</w:t>
      </w:r>
      <w:r w:rsidRPr="00D50703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D50703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D50703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D50703">
        <w:rPr>
          <w:rFonts w:ascii="Consolas" w:hAnsi="Consolas"/>
          <w:color w:val="7CA668"/>
          <w:sz w:val="21"/>
          <w:szCs w:val="21"/>
          <w:lang w:val="en-US"/>
        </w:rPr>
        <w:t># MEM[(&lt;address-space-1&gt; long unsigned int *)40B], tmp146</w:t>
      </w:r>
    </w:p>
    <w:p w14:paraId="51330AFC" w14:textId="77777777" w:rsidR="00D50703" w:rsidRPr="00D50703" w:rsidRDefault="00D50703" w:rsidP="00D50703">
      <w:pPr>
        <w:pStyle w:val="a5"/>
        <w:shd w:val="clear" w:color="auto" w:fill="000000"/>
        <w:spacing w:line="285" w:lineRule="atLeast"/>
        <w:ind w:left="0"/>
        <w:rPr>
          <w:rFonts w:ascii="Consolas" w:hAnsi="Consolas"/>
          <w:color w:val="FFFFFF"/>
          <w:sz w:val="21"/>
          <w:szCs w:val="21"/>
          <w:lang w:val="en-US"/>
        </w:rPr>
      </w:pPr>
      <w:r w:rsidRPr="00D50703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D50703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D50703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D50703">
        <w:rPr>
          <w:rFonts w:ascii="Consolas" w:hAnsi="Consolas"/>
          <w:color w:val="FFFFFF"/>
          <w:sz w:val="21"/>
          <w:szCs w:val="21"/>
          <w:lang w:val="en-US"/>
        </w:rPr>
        <w:t xml:space="preserve">, </w:t>
      </w:r>
      <w:r w:rsidRPr="00D50703">
        <w:rPr>
          <w:rFonts w:ascii="Consolas" w:hAnsi="Consolas"/>
          <w:color w:val="B5CEA8"/>
          <w:sz w:val="21"/>
          <w:szCs w:val="21"/>
          <w:lang w:val="en-US"/>
        </w:rPr>
        <w:t>-8</w:t>
      </w:r>
      <w:r w:rsidRPr="00D50703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D50703">
        <w:rPr>
          <w:rFonts w:ascii="Consolas" w:hAnsi="Consolas"/>
          <w:color w:val="4EC9B0"/>
          <w:sz w:val="21"/>
          <w:szCs w:val="21"/>
          <w:lang w:val="en-US"/>
        </w:rPr>
        <w:t>rbp</w:t>
      </w:r>
      <w:r w:rsidRPr="00D50703">
        <w:rPr>
          <w:rFonts w:ascii="Consolas" w:hAnsi="Consolas"/>
          <w:color w:val="FFFFFF"/>
          <w:sz w:val="21"/>
          <w:szCs w:val="21"/>
          <w:lang w:val="en-US"/>
        </w:rPr>
        <w:t>)  </w:t>
      </w:r>
      <w:r w:rsidRPr="00D50703">
        <w:rPr>
          <w:rFonts w:ascii="Consolas" w:hAnsi="Consolas"/>
          <w:color w:val="7CA668"/>
          <w:sz w:val="21"/>
          <w:szCs w:val="21"/>
          <w:lang w:val="en-US"/>
        </w:rPr>
        <w:t># tmp146, D.62323</w:t>
      </w:r>
    </w:p>
    <w:p w14:paraId="2E395843" w14:textId="77777777" w:rsidR="00D50703" w:rsidRPr="00D50703" w:rsidRDefault="00D50703" w:rsidP="00D50703">
      <w:pPr>
        <w:pStyle w:val="a5"/>
        <w:shd w:val="clear" w:color="auto" w:fill="000000"/>
        <w:spacing w:line="285" w:lineRule="atLeast"/>
        <w:ind w:left="0"/>
        <w:rPr>
          <w:rFonts w:ascii="Consolas" w:hAnsi="Consolas"/>
          <w:color w:val="FFFFFF"/>
          <w:sz w:val="21"/>
          <w:szCs w:val="21"/>
        </w:rPr>
      </w:pPr>
      <w:r w:rsidRPr="00D50703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D50703">
        <w:rPr>
          <w:rFonts w:ascii="Consolas" w:hAnsi="Consolas"/>
          <w:color w:val="9CDCFE"/>
          <w:sz w:val="21"/>
          <w:szCs w:val="21"/>
        </w:rPr>
        <w:t>xorl</w:t>
      </w:r>
      <w:r w:rsidRPr="00D50703">
        <w:rPr>
          <w:rFonts w:ascii="Consolas" w:hAnsi="Consolas"/>
          <w:color w:val="FFFFFF"/>
          <w:sz w:val="21"/>
          <w:szCs w:val="21"/>
        </w:rPr>
        <w:t xml:space="preserve">    %</w:t>
      </w:r>
      <w:r w:rsidRPr="00D50703">
        <w:rPr>
          <w:rFonts w:ascii="Consolas" w:hAnsi="Consolas"/>
          <w:color w:val="4EC9B0"/>
          <w:sz w:val="21"/>
          <w:szCs w:val="21"/>
        </w:rPr>
        <w:t>eax</w:t>
      </w:r>
      <w:r w:rsidRPr="00D50703">
        <w:rPr>
          <w:rFonts w:ascii="Consolas" w:hAnsi="Consolas"/>
          <w:color w:val="FFFFFF"/>
          <w:sz w:val="21"/>
          <w:szCs w:val="21"/>
        </w:rPr>
        <w:t>, %</w:t>
      </w:r>
      <w:r w:rsidRPr="00D50703">
        <w:rPr>
          <w:rFonts w:ascii="Consolas" w:hAnsi="Consolas"/>
          <w:color w:val="4EC9B0"/>
          <w:sz w:val="21"/>
          <w:szCs w:val="21"/>
        </w:rPr>
        <w:t>eax</w:t>
      </w:r>
      <w:r w:rsidRPr="00D50703">
        <w:rPr>
          <w:rFonts w:ascii="Consolas" w:hAnsi="Consolas"/>
          <w:color w:val="FFFFFF"/>
          <w:sz w:val="21"/>
          <w:szCs w:val="21"/>
        </w:rPr>
        <w:t xml:space="preserve">  </w:t>
      </w:r>
      <w:r w:rsidRPr="00D50703">
        <w:rPr>
          <w:rFonts w:ascii="Consolas" w:hAnsi="Consolas"/>
          <w:color w:val="7CA668"/>
          <w:sz w:val="21"/>
          <w:szCs w:val="21"/>
        </w:rPr>
        <w:t># tmp146</w:t>
      </w:r>
    </w:p>
    <w:p w14:paraId="2B91A6E5" w14:textId="7BB2691D" w:rsidR="000307A9" w:rsidRDefault="006E0B05" w:rsidP="000307A9">
      <w:pPr>
        <w:spacing w:line="360" w:lineRule="auto"/>
        <w:jc w:val="both"/>
        <w:rPr>
          <w:color w:val="000000"/>
          <w:spacing w:val="3"/>
          <w:sz w:val="28"/>
          <w:szCs w:val="28"/>
        </w:rPr>
      </w:pPr>
      <w:r w:rsidRPr="006E0B05">
        <w:rPr>
          <w:color w:val="000000"/>
          <w:spacing w:val="3"/>
          <w:sz w:val="28"/>
          <w:szCs w:val="28"/>
        </w:rPr>
        <w:t>Это механизм защиты от переполнения буфера. В регистре fs хранится специальное значение — канарейка. Мы берём его и кладём на стек (по адресу -8(%rbp)). В конце функции проверим, не изменилось ли оно. xorl %eax, %eax просто обнуляет eax (это безопасно).</w:t>
      </w:r>
    </w:p>
    <w:p w14:paraId="067785E9" w14:textId="3258DF3D" w:rsidR="006E0B05" w:rsidRDefault="006E0B05" w:rsidP="000307A9">
      <w:pPr>
        <w:spacing w:line="360" w:lineRule="auto"/>
        <w:jc w:val="both"/>
        <w:rPr>
          <w:color w:val="000000"/>
          <w:spacing w:val="3"/>
          <w:sz w:val="28"/>
          <w:szCs w:val="28"/>
        </w:rPr>
      </w:pPr>
    </w:p>
    <w:p w14:paraId="1678E55A" w14:textId="77777777" w:rsidR="006E0B05" w:rsidRPr="000307A9" w:rsidRDefault="006E0B05" w:rsidP="000307A9">
      <w:pPr>
        <w:spacing w:line="360" w:lineRule="auto"/>
        <w:jc w:val="both"/>
        <w:rPr>
          <w:color w:val="000000"/>
          <w:spacing w:val="3"/>
          <w:sz w:val="28"/>
          <w:szCs w:val="28"/>
        </w:rPr>
      </w:pPr>
    </w:p>
    <w:p w14:paraId="413258C5" w14:textId="68F2B7E9" w:rsidR="006E0B05" w:rsidRPr="006E0B05" w:rsidRDefault="006E0B05" w:rsidP="006E0B05">
      <w:pPr>
        <w:spacing w:line="360" w:lineRule="auto"/>
        <w:jc w:val="both"/>
        <w:rPr>
          <w:b/>
          <w:bCs/>
          <w:color w:val="000000"/>
          <w:spacing w:val="3"/>
          <w:sz w:val="28"/>
          <w:szCs w:val="28"/>
          <w:lang w:val="en-US"/>
        </w:rPr>
      </w:pPr>
      <w:r w:rsidRPr="005E3205">
        <w:rPr>
          <w:b/>
          <w:bCs/>
          <w:color w:val="000000"/>
          <w:spacing w:val="3"/>
          <w:sz w:val="28"/>
          <w:szCs w:val="28"/>
          <w:lang w:val="en-US"/>
        </w:rPr>
        <w:lastRenderedPageBreak/>
        <w:t>2.</w:t>
      </w:r>
      <w:r w:rsidRPr="006E0B05">
        <w:rPr>
          <w:b/>
          <w:bCs/>
          <w:color w:val="000000"/>
          <w:spacing w:val="3"/>
          <w:sz w:val="28"/>
          <w:szCs w:val="28"/>
          <w:lang w:val="en-US"/>
        </w:rPr>
        <w:t xml:space="preserve">4 </w:t>
      </w:r>
      <w:r w:rsidRPr="006E0B05">
        <w:rPr>
          <w:b/>
          <w:bCs/>
          <w:color w:val="000000"/>
          <w:spacing w:val="3"/>
          <w:sz w:val="28"/>
          <w:szCs w:val="28"/>
        </w:rPr>
        <w:t>Вывод</w:t>
      </w:r>
      <w:r w:rsidRPr="006E0B05">
        <w:rPr>
          <w:b/>
          <w:bCs/>
          <w:color w:val="000000"/>
          <w:spacing w:val="3"/>
          <w:sz w:val="28"/>
          <w:szCs w:val="28"/>
          <w:lang w:val="en-US"/>
        </w:rPr>
        <w:t xml:space="preserve"> </w:t>
      </w:r>
      <w:r w:rsidRPr="006E0B05">
        <w:rPr>
          <w:b/>
          <w:bCs/>
          <w:color w:val="000000"/>
          <w:spacing w:val="3"/>
          <w:sz w:val="28"/>
          <w:szCs w:val="28"/>
        </w:rPr>
        <w:t>первого</w:t>
      </w:r>
      <w:r w:rsidRPr="006E0B05">
        <w:rPr>
          <w:b/>
          <w:bCs/>
          <w:color w:val="000000"/>
          <w:spacing w:val="3"/>
          <w:sz w:val="28"/>
          <w:szCs w:val="28"/>
          <w:lang w:val="en-US"/>
        </w:rPr>
        <w:t xml:space="preserve"> </w:t>
      </w:r>
      <w:r w:rsidRPr="006E0B05">
        <w:rPr>
          <w:b/>
          <w:bCs/>
          <w:color w:val="000000"/>
          <w:spacing w:val="3"/>
          <w:sz w:val="28"/>
          <w:szCs w:val="28"/>
        </w:rPr>
        <w:t>сообщения</w:t>
      </w:r>
    </w:p>
    <w:p w14:paraId="603D6342" w14:textId="77777777" w:rsidR="005E3205" w:rsidRPr="005E3205" w:rsidRDefault="005E3205" w:rsidP="005E3205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5E3205">
        <w:rPr>
          <w:rFonts w:ascii="Consolas" w:hAnsi="Consolas"/>
          <w:color w:val="7CA668"/>
          <w:sz w:val="21"/>
          <w:szCs w:val="21"/>
          <w:lang w:val="en-US"/>
        </w:rPr>
        <w:t># ./calc.cpp:6:     cout&lt;&lt;"Enter two numbers : ";</w:t>
      </w:r>
    </w:p>
    <w:p w14:paraId="2E15B604" w14:textId="77777777" w:rsidR="005E3205" w:rsidRPr="005E3205" w:rsidRDefault="005E3205" w:rsidP="005E3205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5E3205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5E3205">
        <w:rPr>
          <w:rFonts w:ascii="Consolas" w:hAnsi="Consolas"/>
          <w:color w:val="9CDCFE"/>
          <w:sz w:val="21"/>
          <w:szCs w:val="21"/>
          <w:lang w:val="en-US"/>
        </w:rPr>
        <w:t>leaq</w:t>
      </w:r>
      <w:r w:rsidRPr="005E3205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5E3205">
        <w:rPr>
          <w:rFonts w:ascii="Consolas" w:hAnsi="Consolas"/>
          <w:color w:val="9CDCFE"/>
          <w:sz w:val="21"/>
          <w:szCs w:val="21"/>
          <w:lang w:val="en-US"/>
        </w:rPr>
        <w:t>.LC0</w:t>
      </w:r>
      <w:r w:rsidRPr="005E3205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5E3205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5E3205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5E3205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5E3205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5E3205">
        <w:rPr>
          <w:rFonts w:ascii="Consolas" w:hAnsi="Consolas"/>
          <w:color w:val="7CA668"/>
          <w:sz w:val="21"/>
          <w:szCs w:val="21"/>
          <w:lang w:val="en-US"/>
        </w:rPr>
        <w:t>#, tmp147</w:t>
      </w:r>
    </w:p>
    <w:p w14:paraId="11F48588" w14:textId="77777777" w:rsidR="005E3205" w:rsidRPr="005E3205" w:rsidRDefault="005E3205" w:rsidP="005E3205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5E3205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5E3205">
        <w:rPr>
          <w:rFonts w:ascii="Consolas" w:hAnsi="Consolas"/>
          <w:color w:val="9CDCFE"/>
          <w:sz w:val="21"/>
          <w:szCs w:val="21"/>
          <w:lang w:val="en-US"/>
        </w:rPr>
        <w:t>leaq</w:t>
      </w:r>
      <w:r w:rsidRPr="005E3205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5E3205">
        <w:rPr>
          <w:rFonts w:ascii="Consolas" w:hAnsi="Consolas"/>
          <w:color w:val="9CDCFE"/>
          <w:sz w:val="21"/>
          <w:szCs w:val="21"/>
          <w:lang w:val="en-US"/>
        </w:rPr>
        <w:t>_ZSt4cout</w:t>
      </w:r>
      <w:r w:rsidRPr="005E3205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5E3205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5E3205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5E3205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5E3205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5E3205">
        <w:rPr>
          <w:rFonts w:ascii="Consolas" w:hAnsi="Consolas"/>
          <w:color w:val="7CA668"/>
          <w:sz w:val="21"/>
          <w:szCs w:val="21"/>
          <w:lang w:val="en-US"/>
        </w:rPr>
        <w:t>#, tmp148</w:t>
      </w:r>
    </w:p>
    <w:p w14:paraId="6CB37038" w14:textId="77777777" w:rsidR="005E3205" w:rsidRPr="005E3205" w:rsidRDefault="005E3205" w:rsidP="005E3205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5E3205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5E3205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5E3205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5E3205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5E3205">
        <w:rPr>
          <w:rFonts w:ascii="Consolas" w:hAnsi="Consolas"/>
          <w:color w:val="4EC9B0"/>
          <w:sz w:val="21"/>
          <w:szCs w:val="21"/>
          <w:lang w:val="en-US"/>
        </w:rPr>
        <w:t>rsi</w:t>
      </w:r>
      <w:r w:rsidRPr="005E3205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5E3205">
        <w:rPr>
          <w:rFonts w:ascii="Consolas" w:hAnsi="Consolas"/>
          <w:color w:val="7CA668"/>
          <w:sz w:val="21"/>
          <w:szCs w:val="21"/>
          <w:lang w:val="en-US"/>
        </w:rPr>
        <w:t># tmp147,</w:t>
      </w:r>
    </w:p>
    <w:p w14:paraId="3AE50EED" w14:textId="77777777" w:rsidR="005E3205" w:rsidRPr="005E3205" w:rsidRDefault="005E3205" w:rsidP="005E3205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5E3205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5E3205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5E3205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5E3205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5E3205">
        <w:rPr>
          <w:rFonts w:ascii="Consolas" w:hAnsi="Consolas"/>
          <w:color w:val="4EC9B0"/>
          <w:sz w:val="21"/>
          <w:szCs w:val="21"/>
          <w:lang w:val="en-US"/>
        </w:rPr>
        <w:t>rdi</w:t>
      </w:r>
      <w:r w:rsidRPr="005E3205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5E3205">
        <w:rPr>
          <w:rFonts w:ascii="Consolas" w:hAnsi="Consolas"/>
          <w:color w:val="7CA668"/>
          <w:sz w:val="21"/>
          <w:szCs w:val="21"/>
          <w:lang w:val="en-US"/>
        </w:rPr>
        <w:t># tmp148,</w:t>
      </w:r>
    </w:p>
    <w:p w14:paraId="007A7A3C" w14:textId="77777777" w:rsidR="005E3205" w:rsidRPr="005E3205" w:rsidRDefault="005E3205" w:rsidP="005E3205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5E3205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5E3205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5E3205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5E3205">
        <w:rPr>
          <w:rFonts w:ascii="Consolas" w:hAnsi="Consolas"/>
          <w:color w:val="9CDCFE"/>
          <w:sz w:val="21"/>
          <w:szCs w:val="21"/>
          <w:lang w:val="en-US"/>
        </w:rPr>
        <w:t>_ZStlsISt11char_traitsIcEERSt13basic_ostreamIcT_ES5_PKc@PLT</w:t>
      </w:r>
      <w:r w:rsidRPr="005E3205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5E3205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2A6EF7F8" w14:textId="428655BD" w:rsidR="000307A9" w:rsidRPr="005E3205" w:rsidRDefault="000307A9" w:rsidP="000307A9">
      <w:pPr>
        <w:spacing w:line="360" w:lineRule="auto"/>
        <w:jc w:val="both"/>
        <w:rPr>
          <w:color w:val="000000"/>
          <w:spacing w:val="3"/>
          <w:sz w:val="28"/>
          <w:szCs w:val="28"/>
          <w:lang w:val="en-US"/>
        </w:rPr>
      </w:pPr>
    </w:p>
    <w:p w14:paraId="2A77B01B" w14:textId="77777777" w:rsidR="006E0B05" w:rsidRPr="006E0B05" w:rsidRDefault="006E0B05" w:rsidP="006E0B05">
      <w:pPr>
        <w:numPr>
          <w:ilvl w:val="0"/>
          <w:numId w:val="7"/>
        </w:numPr>
        <w:spacing w:line="360" w:lineRule="auto"/>
        <w:jc w:val="both"/>
        <w:rPr>
          <w:color w:val="000000"/>
          <w:spacing w:val="3"/>
          <w:sz w:val="28"/>
          <w:szCs w:val="28"/>
        </w:rPr>
      </w:pPr>
      <w:r w:rsidRPr="006E0B05">
        <w:rPr>
          <w:color w:val="000000"/>
          <w:spacing w:val="3"/>
          <w:sz w:val="28"/>
          <w:szCs w:val="28"/>
          <w:lang w:val="en-US"/>
        </w:rPr>
        <w:t>leaq </w:t>
      </w:r>
      <w:r w:rsidRPr="006E0B05">
        <w:rPr>
          <w:color w:val="000000"/>
          <w:spacing w:val="3"/>
          <w:sz w:val="28"/>
          <w:szCs w:val="28"/>
        </w:rPr>
        <w:t>загружает</w:t>
      </w:r>
      <w:r w:rsidRPr="006E0B05">
        <w:rPr>
          <w:color w:val="000000"/>
          <w:spacing w:val="3"/>
          <w:sz w:val="28"/>
          <w:szCs w:val="28"/>
          <w:lang w:val="en-US"/>
        </w:rPr>
        <w:t xml:space="preserve"> </w:t>
      </w:r>
      <w:r w:rsidRPr="006E0B05">
        <w:rPr>
          <w:color w:val="000000"/>
          <w:spacing w:val="3"/>
          <w:sz w:val="28"/>
          <w:szCs w:val="28"/>
        </w:rPr>
        <w:t>эффективный</w:t>
      </w:r>
      <w:r w:rsidRPr="006E0B05">
        <w:rPr>
          <w:color w:val="000000"/>
          <w:spacing w:val="3"/>
          <w:sz w:val="28"/>
          <w:szCs w:val="28"/>
          <w:lang w:val="en-US"/>
        </w:rPr>
        <w:t xml:space="preserve"> </w:t>
      </w:r>
      <w:r w:rsidRPr="006E0B05">
        <w:rPr>
          <w:color w:val="000000"/>
          <w:spacing w:val="3"/>
          <w:sz w:val="28"/>
          <w:szCs w:val="28"/>
        </w:rPr>
        <w:t>адрес</w:t>
      </w:r>
      <w:r w:rsidRPr="006E0B05">
        <w:rPr>
          <w:color w:val="000000"/>
          <w:spacing w:val="3"/>
          <w:sz w:val="28"/>
          <w:szCs w:val="28"/>
          <w:lang w:val="en-US"/>
        </w:rPr>
        <w:t xml:space="preserve"> (load effective address). </w:t>
      </w:r>
      <w:r w:rsidRPr="006E0B05">
        <w:rPr>
          <w:color w:val="000000"/>
          <w:spacing w:val="3"/>
          <w:sz w:val="28"/>
          <w:szCs w:val="28"/>
        </w:rPr>
        <w:t>Здесь мы получаем адрес строки .LC0 в rdx и адрес глобального объекта cout в rax.</w:t>
      </w:r>
    </w:p>
    <w:p w14:paraId="4CABCE01" w14:textId="77777777" w:rsidR="006E0B05" w:rsidRPr="006E0B05" w:rsidRDefault="006E0B05" w:rsidP="006E0B05">
      <w:pPr>
        <w:numPr>
          <w:ilvl w:val="0"/>
          <w:numId w:val="7"/>
        </w:numPr>
        <w:spacing w:line="360" w:lineRule="auto"/>
        <w:jc w:val="both"/>
        <w:rPr>
          <w:color w:val="000000"/>
          <w:spacing w:val="3"/>
          <w:sz w:val="28"/>
          <w:szCs w:val="28"/>
        </w:rPr>
      </w:pPr>
      <w:r w:rsidRPr="006E0B05">
        <w:rPr>
          <w:color w:val="000000"/>
          <w:spacing w:val="3"/>
          <w:sz w:val="28"/>
          <w:szCs w:val="28"/>
        </w:rPr>
        <w:t>Затем помещаем их в регистры для передачи аргументов: по соглашению, первый аргумент функции (для методов C++ это объект) передаётся в rdi, второй — в rsi. Мы кладём cout в rdi, адрес строки в rsi.</w:t>
      </w:r>
    </w:p>
    <w:p w14:paraId="760AE02A" w14:textId="77777777" w:rsidR="006E0B05" w:rsidRPr="006E0B05" w:rsidRDefault="006E0B05" w:rsidP="006E0B05">
      <w:pPr>
        <w:numPr>
          <w:ilvl w:val="0"/>
          <w:numId w:val="7"/>
        </w:numPr>
        <w:spacing w:line="360" w:lineRule="auto"/>
        <w:jc w:val="both"/>
        <w:rPr>
          <w:color w:val="000000"/>
          <w:spacing w:val="3"/>
          <w:sz w:val="28"/>
          <w:szCs w:val="28"/>
        </w:rPr>
      </w:pPr>
      <w:r w:rsidRPr="006E0B05">
        <w:rPr>
          <w:color w:val="000000"/>
          <w:spacing w:val="3"/>
          <w:sz w:val="28"/>
          <w:szCs w:val="28"/>
        </w:rPr>
        <w:t>call вызывает функцию вывода строки (раскодированное имя operator&lt;&lt;). @PLT означает вызов через таблицу связывания для динамических библиотек.</w:t>
      </w:r>
    </w:p>
    <w:p w14:paraId="3694034F" w14:textId="7D8F5D09" w:rsidR="006E0B05" w:rsidRPr="000307A9" w:rsidRDefault="006E0B05" w:rsidP="000307A9">
      <w:pPr>
        <w:spacing w:line="360" w:lineRule="auto"/>
        <w:jc w:val="both"/>
        <w:rPr>
          <w:color w:val="000000"/>
          <w:spacing w:val="3"/>
          <w:sz w:val="28"/>
          <w:szCs w:val="28"/>
        </w:rPr>
      </w:pPr>
      <w:r w:rsidRPr="006E0B05">
        <w:rPr>
          <w:color w:val="000000"/>
          <w:spacing w:val="3"/>
          <w:sz w:val="28"/>
          <w:szCs w:val="28"/>
        </w:rPr>
        <w:t>Это соответствует строке C++: cout&lt;&lt;"Enter two numbers : ";</w:t>
      </w:r>
    </w:p>
    <w:p w14:paraId="31F2ADBF" w14:textId="7E1B6C3F" w:rsidR="00D32453" w:rsidRDefault="00D32453" w:rsidP="00D32453">
      <w:pPr>
        <w:spacing w:line="360" w:lineRule="auto"/>
        <w:jc w:val="both"/>
        <w:rPr>
          <w:b/>
          <w:bCs/>
          <w:color w:val="000000"/>
          <w:spacing w:val="3"/>
          <w:sz w:val="28"/>
          <w:szCs w:val="28"/>
        </w:rPr>
      </w:pPr>
      <w:r w:rsidRPr="005E3205">
        <w:rPr>
          <w:b/>
          <w:bCs/>
          <w:color w:val="000000"/>
          <w:spacing w:val="3"/>
          <w:sz w:val="28"/>
          <w:szCs w:val="28"/>
          <w:lang w:val="en-US"/>
        </w:rPr>
        <w:t>2.</w:t>
      </w:r>
      <w:r>
        <w:rPr>
          <w:b/>
          <w:bCs/>
          <w:color w:val="000000"/>
          <w:spacing w:val="3"/>
          <w:sz w:val="28"/>
          <w:szCs w:val="28"/>
          <w:lang w:val="en-US"/>
        </w:rPr>
        <w:t>5</w:t>
      </w:r>
      <w:r w:rsidRPr="006E0B05">
        <w:rPr>
          <w:b/>
          <w:bCs/>
          <w:color w:val="000000"/>
          <w:spacing w:val="3"/>
          <w:sz w:val="28"/>
          <w:szCs w:val="28"/>
          <w:lang w:val="en-US"/>
        </w:rPr>
        <w:t xml:space="preserve"> </w:t>
      </w:r>
      <w:r w:rsidRPr="00D32453">
        <w:rPr>
          <w:b/>
          <w:bCs/>
          <w:color w:val="000000"/>
          <w:spacing w:val="3"/>
          <w:sz w:val="28"/>
          <w:szCs w:val="28"/>
        </w:rPr>
        <w:t>Ввод двух чисел</w:t>
      </w:r>
    </w:p>
    <w:p w14:paraId="27197C7E" w14:textId="77777777" w:rsidR="001C5620" w:rsidRPr="000307A9" w:rsidRDefault="001C5620" w:rsidP="001C5620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./calc.cpp:7:     cin&gt;&gt;a&gt;&gt;b;     //input two operands</w:t>
      </w:r>
    </w:p>
    <w:p w14:paraId="17C9AB11" w14:textId="77777777" w:rsidR="001C5620" w:rsidRPr="000307A9" w:rsidRDefault="001C5620" w:rsidP="001C5620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-24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tmp149</w:t>
      </w:r>
    </w:p>
    <w:p w14:paraId="2EB474FB" w14:textId="77777777" w:rsidR="001C5620" w:rsidRPr="000307A9" w:rsidRDefault="001C5620" w:rsidP="001C5620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_ZSt3cin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tmp150</w:t>
      </w:r>
    </w:p>
    <w:p w14:paraId="5BF897CD" w14:textId="77777777" w:rsidR="001C5620" w:rsidRPr="000307A9" w:rsidRDefault="001C5620" w:rsidP="001C5620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rsi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tmp149,</w:t>
      </w:r>
    </w:p>
    <w:p w14:paraId="6AE46C69" w14:textId="77777777" w:rsidR="001C5620" w:rsidRPr="000307A9" w:rsidRDefault="001C5620" w:rsidP="001C5620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tmp150,</w:t>
      </w:r>
    </w:p>
    <w:p w14:paraId="581FE949" w14:textId="77777777" w:rsidR="001C5620" w:rsidRPr="000307A9" w:rsidRDefault="001C5620" w:rsidP="001C5620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_ZNSirsERd@PLT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5B457A26" w14:textId="77777777" w:rsidR="001C5620" w:rsidRPr="000307A9" w:rsidRDefault="001C5620" w:rsidP="001C5620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_1</w:t>
      </w:r>
    </w:p>
    <w:p w14:paraId="3627CE28" w14:textId="06E7E43C" w:rsidR="00D32453" w:rsidRPr="006E0B05" w:rsidRDefault="00D32453" w:rsidP="00D32453">
      <w:pPr>
        <w:spacing w:line="360" w:lineRule="auto"/>
        <w:jc w:val="both"/>
        <w:rPr>
          <w:b/>
          <w:bCs/>
          <w:color w:val="000000"/>
          <w:spacing w:val="3"/>
          <w:sz w:val="28"/>
          <w:szCs w:val="28"/>
          <w:lang w:val="en-US"/>
        </w:rPr>
      </w:pPr>
    </w:p>
    <w:p w14:paraId="48DF892F" w14:textId="77777777" w:rsidR="00D32453" w:rsidRPr="00D32453" w:rsidRDefault="00D32453" w:rsidP="00D32453">
      <w:pPr>
        <w:numPr>
          <w:ilvl w:val="0"/>
          <w:numId w:val="8"/>
        </w:numPr>
        <w:spacing w:line="360" w:lineRule="auto"/>
        <w:jc w:val="both"/>
        <w:rPr>
          <w:color w:val="000000"/>
          <w:spacing w:val="3"/>
          <w:sz w:val="28"/>
          <w:szCs w:val="28"/>
        </w:rPr>
      </w:pPr>
      <w:r w:rsidRPr="00D32453">
        <w:rPr>
          <w:color w:val="000000"/>
          <w:spacing w:val="3"/>
          <w:sz w:val="28"/>
          <w:szCs w:val="28"/>
        </w:rPr>
        <w:t>leaq -24(%rbp), %rax — вычисляет адрес переменной a. Где находится a? Мы увидим позже, что a лежит по адресу -24(%rbp), b — по адресу -16(%rbp). Компилятор распределил локальные переменные на стеке.</w:t>
      </w:r>
    </w:p>
    <w:p w14:paraId="429EA56B" w14:textId="77777777" w:rsidR="00D32453" w:rsidRPr="00D32453" w:rsidRDefault="00D32453" w:rsidP="00D32453">
      <w:pPr>
        <w:numPr>
          <w:ilvl w:val="0"/>
          <w:numId w:val="8"/>
        </w:numPr>
        <w:spacing w:line="360" w:lineRule="auto"/>
        <w:jc w:val="both"/>
        <w:rPr>
          <w:color w:val="000000"/>
          <w:spacing w:val="3"/>
          <w:sz w:val="28"/>
          <w:szCs w:val="28"/>
        </w:rPr>
      </w:pPr>
      <w:r w:rsidRPr="00D32453">
        <w:rPr>
          <w:color w:val="000000"/>
          <w:spacing w:val="3"/>
          <w:sz w:val="28"/>
          <w:szCs w:val="28"/>
        </w:rPr>
        <w:t>Затем загружается адрес cin в rdi, адрес a в rsi и вызывается operator&gt;&gt; для double. После первого вызова результат (сам объект cin) сохраняется в rdx, чтобы можно было вызвать второй operator&gt;&gt; для b.</w:t>
      </w:r>
    </w:p>
    <w:p w14:paraId="5B3CCF70" w14:textId="77777777" w:rsidR="00D32453" w:rsidRPr="00D32453" w:rsidRDefault="00D32453" w:rsidP="00D32453">
      <w:pPr>
        <w:spacing w:line="360" w:lineRule="auto"/>
        <w:ind w:left="-851" w:firstLine="851"/>
        <w:jc w:val="both"/>
        <w:rPr>
          <w:color w:val="000000"/>
          <w:spacing w:val="3"/>
          <w:sz w:val="28"/>
          <w:szCs w:val="28"/>
        </w:rPr>
      </w:pPr>
      <w:r w:rsidRPr="00D32453">
        <w:rPr>
          <w:color w:val="000000"/>
          <w:spacing w:val="3"/>
          <w:sz w:val="28"/>
          <w:szCs w:val="28"/>
        </w:rPr>
        <w:t>Соответствует cin&gt;&gt;a&gt;&gt;b;.</w:t>
      </w:r>
    </w:p>
    <w:p w14:paraId="67650BED" w14:textId="7CD78943" w:rsidR="001C5620" w:rsidRDefault="001C5620" w:rsidP="001C5620">
      <w:pPr>
        <w:spacing w:line="360" w:lineRule="auto"/>
        <w:jc w:val="both"/>
        <w:rPr>
          <w:b/>
          <w:bCs/>
          <w:color w:val="000000"/>
          <w:spacing w:val="3"/>
          <w:sz w:val="28"/>
          <w:szCs w:val="28"/>
        </w:rPr>
      </w:pPr>
      <w:r w:rsidRPr="001C5620">
        <w:rPr>
          <w:b/>
          <w:bCs/>
          <w:color w:val="000000"/>
          <w:spacing w:val="3"/>
          <w:sz w:val="28"/>
          <w:szCs w:val="28"/>
        </w:rPr>
        <w:lastRenderedPageBreak/>
        <w:t>2.</w:t>
      </w:r>
      <w:r>
        <w:rPr>
          <w:b/>
          <w:bCs/>
          <w:color w:val="000000"/>
          <w:spacing w:val="3"/>
          <w:sz w:val="28"/>
          <w:szCs w:val="28"/>
        </w:rPr>
        <w:t>6</w:t>
      </w:r>
      <w:r w:rsidRPr="001C5620">
        <w:rPr>
          <w:b/>
          <w:bCs/>
          <w:color w:val="000000"/>
          <w:spacing w:val="3"/>
          <w:sz w:val="28"/>
          <w:szCs w:val="28"/>
        </w:rPr>
        <w:t xml:space="preserve"> Вывод приглашения для оператора</w:t>
      </w:r>
    </w:p>
    <w:p w14:paraId="27D19993" w14:textId="77777777" w:rsidR="001C5620" w:rsidRPr="000307A9" w:rsidRDefault="001C5620" w:rsidP="001C5620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./calc.cpp:10:     cout&lt;&lt;"Enter operator(+ , - , * , / , %) : ";</w:t>
      </w:r>
    </w:p>
    <w:p w14:paraId="2EFD59EB" w14:textId="77777777" w:rsidR="001C5620" w:rsidRPr="000307A9" w:rsidRDefault="001C5620" w:rsidP="001C5620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.LC1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tmp152</w:t>
      </w:r>
    </w:p>
    <w:p w14:paraId="486F6B15" w14:textId="77777777" w:rsidR="001C5620" w:rsidRPr="000307A9" w:rsidRDefault="001C5620" w:rsidP="001C5620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_ZSt4cout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tmp153</w:t>
      </w:r>
    </w:p>
    <w:p w14:paraId="756BCEE1" w14:textId="77777777" w:rsidR="001C5620" w:rsidRPr="000307A9" w:rsidRDefault="001C5620" w:rsidP="001C5620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rsi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tmp152,</w:t>
      </w:r>
    </w:p>
    <w:p w14:paraId="43EC8E2A" w14:textId="77777777" w:rsidR="001C5620" w:rsidRPr="000307A9" w:rsidRDefault="001C5620" w:rsidP="001C5620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tmp153,</w:t>
      </w:r>
    </w:p>
    <w:p w14:paraId="6516C7FC" w14:textId="77777777" w:rsidR="001C5620" w:rsidRPr="000307A9" w:rsidRDefault="001C5620" w:rsidP="001C5620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_ZStlsISt11char_traitsIcEERSt13basic_ostreamIcT_ES5_PKc@PLT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4DB3482A" w14:textId="3602E983" w:rsidR="001C5620" w:rsidRPr="001C5620" w:rsidRDefault="001C5620" w:rsidP="001C5620">
      <w:pPr>
        <w:spacing w:line="360" w:lineRule="auto"/>
        <w:jc w:val="both"/>
        <w:rPr>
          <w:color w:val="000000"/>
          <w:spacing w:val="3"/>
          <w:sz w:val="28"/>
          <w:szCs w:val="28"/>
          <w:lang w:val="en-US"/>
        </w:rPr>
      </w:pPr>
    </w:p>
    <w:p w14:paraId="4E80BD64" w14:textId="37763A9C" w:rsidR="00A33001" w:rsidRDefault="001C5620" w:rsidP="00672919">
      <w:pPr>
        <w:spacing w:line="360" w:lineRule="auto"/>
        <w:ind w:left="-851" w:firstLine="851"/>
        <w:jc w:val="both"/>
        <w:rPr>
          <w:color w:val="000000"/>
          <w:spacing w:val="3"/>
          <w:sz w:val="28"/>
          <w:szCs w:val="28"/>
        </w:rPr>
      </w:pPr>
      <w:r w:rsidRPr="001C5620">
        <w:rPr>
          <w:color w:val="000000"/>
          <w:spacing w:val="3"/>
          <w:sz w:val="28"/>
          <w:szCs w:val="28"/>
        </w:rPr>
        <w:t>Аналогично выводу первого сообщения, только строка .LC1.</w:t>
      </w:r>
    </w:p>
    <w:p w14:paraId="38F950CA" w14:textId="380C972D" w:rsidR="001C5620" w:rsidRDefault="001C5620" w:rsidP="001C5620">
      <w:pPr>
        <w:spacing w:line="360" w:lineRule="auto"/>
        <w:jc w:val="both"/>
        <w:rPr>
          <w:b/>
          <w:bCs/>
          <w:color w:val="000000"/>
          <w:spacing w:val="3"/>
          <w:sz w:val="28"/>
          <w:szCs w:val="28"/>
        </w:rPr>
      </w:pPr>
      <w:r w:rsidRPr="001C5620">
        <w:rPr>
          <w:b/>
          <w:bCs/>
          <w:color w:val="000000"/>
          <w:spacing w:val="3"/>
          <w:sz w:val="28"/>
          <w:szCs w:val="28"/>
        </w:rPr>
        <w:t>2.</w:t>
      </w:r>
      <w:r>
        <w:rPr>
          <w:b/>
          <w:bCs/>
          <w:color w:val="000000"/>
          <w:spacing w:val="3"/>
          <w:sz w:val="28"/>
          <w:szCs w:val="28"/>
        </w:rPr>
        <w:t>7</w:t>
      </w:r>
      <w:r w:rsidRPr="001C5620">
        <w:rPr>
          <w:b/>
          <w:bCs/>
          <w:color w:val="000000"/>
          <w:spacing w:val="3"/>
          <w:sz w:val="28"/>
          <w:szCs w:val="28"/>
        </w:rPr>
        <w:t xml:space="preserve"> Ввод символа операции</w:t>
      </w:r>
    </w:p>
    <w:p w14:paraId="4E71166B" w14:textId="77777777" w:rsidR="001C5620" w:rsidRPr="000307A9" w:rsidRDefault="001C5620" w:rsidP="001C5620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./calc.cpp:11:     cin&gt;&gt;op;    //input operator</w:t>
      </w:r>
    </w:p>
    <w:p w14:paraId="6375E3EE" w14:textId="77777777" w:rsidR="001C5620" w:rsidRPr="000307A9" w:rsidRDefault="001C5620" w:rsidP="001C5620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-25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tmp154</w:t>
      </w:r>
    </w:p>
    <w:p w14:paraId="3CB6123B" w14:textId="77777777" w:rsidR="001C5620" w:rsidRPr="000307A9" w:rsidRDefault="001C5620" w:rsidP="001C5620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_ZSt3cin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tmp155</w:t>
      </w:r>
    </w:p>
    <w:p w14:paraId="2FE62312" w14:textId="77777777" w:rsidR="001C5620" w:rsidRPr="000307A9" w:rsidRDefault="001C5620" w:rsidP="001C5620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rsi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tmp154,</w:t>
      </w:r>
    </w:p>
    <w:p w14:paraId="2ADC47E0" w14:textId="77777777" w:rsidR="001C5620" w:rsidRPr="000307A9" w:rsidRDefault="001C5620" w:rsidP="001C5620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tmp155,</w:t>
      </w:r>
    </w:p>
    <w:p w14:paraId="5FBE2A26" w14:textId="77777777" w:rsidR="001C5620" w:rsidRPr="000307A9" w:rsidRDefault="001C5620" w:rsidP="001C5620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_ZStrsIcSt11char_traitsIcEERSt13basic_istreamIT_T0_ES6_RS3_@PLT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56105823" w14:textId="4C1218CC" w:rsidR="001C5620" w:rsidRPr="001C5620" w:rsidRDefault="001C5620" w:rsidP="001C5620">
      <w:pPr>
        <w:spacing w:line="360" w:lineRule="auto"/>
        <w:jc w:val="both"/>
        <w:rPr>
          <w:b/>
          <w:bCs/>
          <w:color w:val="000000"/>
          <w:spacing w:val="3"/>
          <w:sz w:val="28"/>
          <w:szCs w:val="28"/>
          <w:lang w:val="en-US"/>
        </w:rPr>
      </w:pPr>
    </w:p>
    <w:p w14:paraId="274AF4C1" w14:textId="1D63E27A" w:rsidR="001C5620" w:rsidRPr="001C5620" w:rsidRDefault="001C5620" w:rsidP="001C5620">
      <w:pPr>
        <w:spacing w:line="360" w:lineRule="auto"/>
        <w:jc w:val="both"/>
        <w:rPr>
          <w:b/>
          <w:bCs/>
          <w:color w:val="000000"/>
          <w:spacing w:val="3"/>
          <w:sz w:val="28"/>
          <w:szCs w:val="28"/>
          <w:lang w:val="en-US"/>
        </w:rPr>
      </w:pPr>
    </w:p>
    <w:p w14:paraId="14495572" w14:textId="77777777" w:rsidR="001C5620" w:rsidRPr="001C5620" w:rsidRDefault="001C5620" w:rsidP="001C5620">
      <w:pPr>
        <w:numPr>
          <w:ilvl w:val="0"/>
          <w:numId w:val="9"/>
        </w:numPr>
        <w:spacing w:line="360" w:lineRule="auto"/>
        <w:jc w:val="both"/>
        <w:rPr>
          <w:color w:val="000000"/>
          <w:spacing w:val="3"/>
          <w:sz w:val="28"/>
          <w:szCs w:val="28"/>
        </w:rPr>
      </w:pPr>
      <w:r w:rsidRPr="001C5620">
        <w:rPr>
          <w:color w:val="000000"/>
          <w:spacing w:val="3"/>
          <w:sz w:val="28"/>
          <w:szCs w:val="28"/>
        </w:rPr>
        <w:t>leaq -25(%rbp), %rax — адрес переменной op. Она занимает 1 байт, компилятор разместил её по смещению -25.</w:t>
      </w:r>
    </w:p>
    <w:p w14:paraId="5C5FA7B7" w14:textId="77777777" w:rsidR="001C5620" w:rsidRPr="001C5620" w:rsidRDefault="001C5620" w:rsidP="001C5620">
      <w:pPr>
        <w:numPr>
          <w:ilvl w:val="0"/>
          <w:numId w:val="9"/>
        </w:numPr>
        <w:spacing w:line="360" w:lineRule="auto"/>
        <w:jc w:val="both"/>
        <w:rPr>
          <w:color w:val="000000"/>
          <w:spacing w:val="3"/>
          <w:sz w:val="28"/>
          <w:szCs w:val="28"/>
        </w:rPr>
      </w:pPr>
      <w:r w:rsidRPr="001C5620">
        <w:rPr>
          <w:color w:val="000000"/>
          <w:spacing w:val="3"/>
          <w:sz w:val="28"/>
          <w:szCs w:val="28"/>
        </w:rPr>
        <w:t>Вызов operator&gt;&gt; для символа.</w:t>
      </w:r>
    </w:p>
    <w:p w14:paraId="5CBC258C" w14:textId="56F3C20B" w:rsidR="001C5620" w:rsidRDefault="001C5620" w:rsidP="001C5620">
      <w:pPr>
        <w:spacing w:line="360" w:lineRule="auto"/>
        <w:jc w:val="both"/>
        <w:rPr>
          <w:color w:val="000000"/>
          <w:spacing w:val="3"/>
          <w:sz w:val="28"/>
          <w:szCs w:val="28"/>
        </w:rPr>
      </w:pPr>
    </w:p>
    <w:p w14:paraId="119D44C2" w14:textId="7291D738" w:rsidR="001C5620" w:rsidRDefault="001C5620" w:rsidP="001C5620">
      <w:pPr>
        <w:spacing w:line="360" w:lineRule="auto"/>
        <w:jc w:val="both"/>
        <w:rPr>
          <w:b/>
          <w:bCs/>
          <w:color w:val="000000"/>
          <w:spacing w:val="3"/>
          <w:sz w:val="28"/>
          <w:szCs w:val="28"/>
        </w:rPr>
      </w:pPr>
      <w:r w:rsidRPr="001C5620">
        <w:rPr>
          <w:b/>
          <w:bCs/>
          <w:color w:val="000000"/>
          <w:spacing w:val="3"/>
          <w:sz w:val="28"/>
          <w:szCs w:val="28"/>
        </w:rPr>
        <w:t>2.</w:t>
      </w:r>
      <w:r>
        <w:rPr>
          <w:b/>
          <w:bCs/>
          <w:color w:val="000000"/>
          <w:spacing w:val="3"/>
          <w:sz w:val="28"/>
          <w:szCs w:val="28"/>
        </w:rPr>
        <w:t>8</w:t>
      </w:r>
      <w:r w:rsidRPr="001C5620">
        <w:rPr>
          <w:b/>
          <w:bCs/>
          <w:color w:val="000000"/>
          <w:spacing w:val="3"/>
          <w:sz w:val="28"/>
          <w:szCs w:val="28"/>
        </w:rPr>
        <w:t xml:space="preserve"> Switch: анализ оператора</w:t>
      </w:r>
    </w:p>
    <w:p w14:paraId="1368138F" w14:textId="77777777" w:rsidR="00223F60" w:rsidRPr="000307A9" w:rsidRDefault="00223F60" w:rsidP="00223F60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./calc.cpp:13:     switch(op){</w:t>
      </w:r>
    </w:p>
    <w:p w14:paraId="1AC32054" w14:textId="77777777" w:rsidR="00223F60" w:rsidRPr="000307A9" w:rsidRDefault="00223F60" w:rsidP="00223F60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movzbl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-25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eax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op, op.0_2</w:t>
      </w:r>
    </w:p>
    <w:p w14:paraId="4ABC0604" w14:textId="77777777" w:rsidR="00223F60" w:rsidRPr="000307A9" w:rsidRDefault="00223F60" w:rsidP="00223F60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movsbl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al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eax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op.0_2, _3</w:t>
      </w:r>
    </w:p>
    <w:p w14:paraId="2A3F9694" w14:textId="77777777" w:rsidR="00223F60" w:rsidRPr="000307A9" w:rsidRDefault="00223F60" w:rsidP="00223F60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./calc.cpp:13:     switch(op){</w:t>
      </w:r>
    </w:p>
    <w:p w14:paraId="64807E69" w14:textId="77777777" w:rsidR="00223F60" w:rsidRPr="000307A9" w:rsidRDefault="00223F60" w:rsidP="00223F60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cmpl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$47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eax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_3</w:t>
      </w:r>
    </w:p>
    <w:p w14:paraId="307E6966" w14:textId="77777777" w:rsidR="00223F60" w:rsidRPr="000307A9" w:rsidRDefault="00223F60" w:rsidP="00223F60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je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.L2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</w:t>
      </w:r>
    </w:p>
    <w:p w14:paraId="7C9E2D11" w14:textId="77777777" w:rsidR="00223F60" w:rsidRPr="000307A9" w:rsidRDefault="00223F60" w:rsidP="00223F60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cmpl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$47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eax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_3</w:t>
      </w:r>
    </w:p>
    <w:p w14:paraId="5B33DC29" w14:textId="77777777" w:rsidR="00223F60" w:rsidRPr="000307A9" w:rsidRDefault="00223F60" w:rsidP="00223F60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jg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.L3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</w:t>
      </w:r>
    </w:p>
    <w:p w14:paraId="6F91FBD1" w14:textId="77777777" w:rsidR="00223F60" w:rsidRPr="000307A9" w:rsidRDefault="00223F60" w:rsidP="00223F60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cmpl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$45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eax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_3</w:t>
      </w:r>
    </w:p>
    <w:p w14:paraId="4E76627B" w14:textId="77777777" w:rsidR="00223F60" w:rsidRPr="000307A9" w:rsidRDefault="00223F60" w:rsidP="00223F60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je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.L4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</w:t>
      </w:r>
    </w:p>
    <w:p w14:paraId="2EACF5B5" w14:textId="77777777" w:rsidR="00223F60" w:rsidRPr="000307A9" w:rsidRDefault="00223F60" w:rsidP="00223F60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cmpl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$45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eax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_3</w:t>
      </w:r>
    </w:p>
    <w:p w14:paraId="3C5ADF3F" w14:textId="77777777" w:rsidR="00223F60" w:rsidRPr="000307A9" w:rsidRDefault="00223F60" w:rsidP="00223F60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jg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.L3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</w:t>
      </w:r>
    </w:p>
    <w:p w14:paraId="05333A19" w14:textId="77777777" w:rsidR="00223F60" w:rsidRPr="000307A9" w:rsidRDefault="00223F60" w:rsidP="00223F60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cmpl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$42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eax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_3</w:t>
      </w:r>
    </w:p>
    <w:p w14:paraId="19488C21" w14:textId="77777777" w:rsidR="00223F60" w:rsidRPr="000307A9" w:rsidRDefault="00223F60" w:rsidP="00223F60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je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.L5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</w:t>
      </w:r>
    </w:p>
    <w:p w14:paraId="0F348690" w14:textId="77777777" w:rsidR="00223F60" w:rsidRPr="000307A9" w:rsidRDefault="00223F60" w:rsidP="00223F60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cmpl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$43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eax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_3</w:t>
      </w:r>
    </w:p>
    <w:p w14:paraId="6D1AFB1B" w14:textId="77777777" w:rsidR="00223F60" w:rsidRPr="000307A9" w:rsidRDefault="00223F60" w:rsidP="00223F60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jne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.L3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</w:t>
      </w:r>
    </w:p>
    <w:p w14:paraId="7E3B1EED" w14:textId="50B308C9" w:rsidR="00223F60" w:rsidRPr="00223F60" w:rsidRDefault="00223F60" w:rsidP="001C5620">
      <w:pPr>
        <w:spacing w:line="360" w:lineRule="auto"/>
        <w:jc w:val="both"/>
        <w:rPr>
          <w:b/>
          <w:bCs/>
          <w:color w:val="000000"/>
          <w:spacing w:val="3"/>
          <w:sz w:val="28"/>
          <w:szCs w:val="28"/>
          <w:lang w:val="en-US"/>
        </w:rPr>
      </w:pPr>
    </w:p>
    <w:p w14:paraId="1ECBB6D3" w14:textId="77777777" w:rsidR="001C5620" w:rsidRPr="001C5620" w:rsidRDefault="001C5620" w:rsidP="001C5620">
      <w:pPr>
        <w:numPr>
          <w:ilvl w:val="0"/>
          <w:numId w:val="10"/>
        </w:numPr>
        <w:spacing w:line="360" w:lineRule="auto"/>
        <w:jc w:val="both"/>
        <w:rPr>
          <w:bCs/>
          <w:color w:val="000000"/>
          <w:spacing w:val="3"/>
          <w:sz w:val="28"/>
          <w:szCs w:val="28"/>
        </w:rPr>
      </w:pPr>
      <w:r w:rsidRPr="001C5620">
        <w:rPr>
          <w:bCs/>
          <w:color w:val="000000"/>
          <w:spacing w:val="3"/>
          <w:sz w:val="28"/>
          <w:szCs w:val="28"/>
        </w:rPr>
        <w:t>movzbl загружает байт из памяти (op) в eax, расширяя нулями (для беззнакового). Затем movsbl расширяет со знаком (для знакового). В итоге в eax лежит ASCII-код символа.</w:t>
      </w:r>
    </w:p>
    <w:p w14:paraId="08316CAF" w14:textId="77777777" w:rsidR="001C5620" w:rsidRPr="001C5620" w:rsidRDefault="001C5620" w:rsidP="001C5620">
      <w:pPr>
        <w:numPr>
          <w:ilvl w:val="0"/>
          <w:numId w:val="10"/>
        </w:numPr>
        <w:spacing w:line="360" w:lineRule="auto"/>
        <w:jc w:val="both"/>
        <w:rPr>
          <w:bCs/>
          <w:color w:val="000000"/>
          <w:spacing w:val="3"/>
          <w:sz w:val="28"/>
          <w:szCs w:val="28"/>
        </w:rPr>
      </w:pPr>
      <w:r w:rsidRPr="001C5620">
        <w:rPr>
          <w:bCs/>
          <w:color w:val="000000"/>
          <w:spacing w:val="3"/>
          <w:sz w:val="28"/>
          <w:szCs w:val="28"/>
        </w:rPr>
        <w:lastRenderedPageBreak/>
        <w:t>Далее идут сравнения (cmpl) и условные переходы (je — jump if equal, jg — jump if greater). Компилятор строит дерево сравнений, чтобы определить, какой case выполнить.</w:t>
      </w:r>
    </w:p>
    <w:p w14:paraId="0BE00EA6" w14:textId="1CC6B7A6" w:rsidR="001C5620" w:rsidRDefault="001C5620" w:rsidP="001C5620">
      <w:pPr>
        <w:spacing w:line="360" w:lineRule="auto"/>
        <w:jc w:val="both"/>
        <w:rPr>
          <w:bCs/>
          <w:color w:val="000000"/>
          <w:spacing w:val="3"/>
          <w:sz w:val="28"/>
          <w:szCs w:val="28"/>
        </w:rPr>
      </w:pPr>
      <w:r w:rsidRPr="001C5620">
        <w:rPr>
          <w:bCs/>
          <w:color w:val="000000"/>
          <w:spacing w:val="3"/>
          <w:sz w:val="28"/>
          <w:szCs w:val="28"/>
        </w:rPr>
        <w:t>Обратите внимание, что сравниваются числовые значения ASCII: '+' = 43, '-' = 45, '*' = 42, '/' = 47. Оператор '%' (37) отсутствует в switch, потому что в C++ оператор % не определён для double. В исходнике он есть в строке приглашения, но в switch его нет. Это объясняет, почему в ассемблере нет сравнения с 37 — случай '%' попадёт в default.</w:t>
      </w:r>
    </w:p>
    <w:p w14:paraId="3C73BD5A" w14:textId="77777777" w:rsidR="001C5620" w:rsidRPr="001C5620" w:rsidRDefault="001C5620" w:rsidP="001C5620">
      <w:pPr>
        <w:spacing w:line="360" w:lineRule="auto"/>
        <w:jc w:val="both"/>
        <w:rPr>
          <w:bCs/>
          <w:color w:val="000000"/>
          <w:spacing w:val="3"/>
          <w:sz w:val="28"/>
          <w:szCs w:val="28"/>
        </w:rPr>
      </w:pPr>
    </w:p>
    <w:p w14:paraId="4EBE6D00" w14:textId="77777777" w:rsidR="001C5620" w:rsidRPr="001C5620" w:rsidRDefault="001C5620" w:rsidP="001C5620">
      <w:pPr>
        <w:spacing w:line="360" w:lineRule="auto"/>
        <w:jc w:val="both"/>
        <w:rPr>
          <w:b/>
          <w:bCs/>
          <w:color w:val="000000"/>
          <w:spacing w:val="3"/>
          <w:sz w:val="28"/>
          <w:szCs w:val="28"/>
        </w:rPr>
      </w:pPr>
      <w:r w:rsidRPr="001C5620">
        <w:rPr>
          <w:b/>
          <w:bCs/>
          <w:color w:val="000000"/>
          <w:spacing w:val="3"/>
          <w:sz w:val="28"/>
          <w:szCs w:val="28"/>
        </w:rPr>
        <w:t>2.</w:t>
      </w:r>
      <w:r>
        <w:rPr>
          <w:b/>
          <w:bCs/>
          <w:color w:val="000000"/>
          <w:spacing w:val="3"/>
          <w:sz w:val="28"/>
          <w:szCs w:val="28"/>
        </w:rPr>
        <w:t>9</w:t>
      </w:r>
      <w:r w:rsidRPr="001C5620">
        <w:rPr>
          <w:b/>
          <w:bCs/>
          <w:color w:val="000000"/>
          <w:spacing w:val="3"/>
          <w:sz w:val="28"/>
          <w:szCs w:val="28"/>
        </w:rPr>
        <w:t xml:space="preserve"> Обработка case '+'</w:t>
      </w:r>
    </w:p>
    <w:p w14:paraId="04F3B1B5" w14:textId="09DA1BE6" w:rsidR="00535715" w:rsidRDefault="00223F60" w:rsidP="001C5620">
      <w:pPr>
        <w:spacing w:line="360" w:lineRule="auto"/>
        <w:jc w:val="both"/>
        <w:rPr>
          <w:bCs/>
          <w:color w:val="000000"/>
          <w:spacing w:val="3"/>
          <w:sz w:val="28"/>
          <w:szCs w:val="28"/>
        </w:rPr>
      </w:pPr>
      <w:r>
        <w:rPr>
          <w:bCs/>
          <w:color w:val="000000"/>
          <w:spacing w:val="3"/>
          <w:sz w:val="28"/>
          <w:szCs w:val="28"/>
        </w:rPr>
        <w:t>Р</w:t>
      </w:r>
      <w:r w:rsidR="001C5620" w:rsidRPr="001C5620">
        <w:rPr>
          <w:bCs/>
          <w:color w:val="000000"/>
          <w:spacing w:val="3"/>
          <w:sz w:val="28"/>
          <w:szCs w:val="28"/>
        </w:rPr>
        <w:t>ассмотрим один case, например '+' (метка не показана, но код для '+' находится после сравнения с 43). В листинге метка для '+' явно не указана, но код после сравнения с 43 ведёт к нему</w:t>
      </w:r>
    </w:p>
    <w:p w14:paraId="0F6D0785" w14:textId="77777777" w:rsidR="000C49F1" w:rsidRDefault="000C49F1" w:rsidP="001C5620">
      <w:pPr>
        <w:spacing w:line="360" w:lineRule="auto"/>
        <w:jc w:val="both"/>
        <w:rPr>
          <w:bCs/>
          <w:color w:val="000000"/>
          <w:spacing w:val="3"/>
          <w:sz w:val="28"/>
          <w:szCs w:val="28"/>
        </w:rPr>
      </w:pPr>
    </w:p>
    <w:p w14:paraId="42AF8F75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./calc.cpp:21:             cout &lt;&lt; a &lt;&lt; " * " &lt;&lt; b &lt;&lt; " = " &lt;&lt; a * b &lt;&lt; endl;</w:t>
      </w:r>
    </w:p>
    <w:p w14:paraId="641F605B" w14:textId="1EC525A5" w:rsidR="000C49F1" w:rsidRPr="000C49F1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-24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a, a.9_24</w:t>
      </w:r>
    </w:p>
    <w:p w14:paraId="22C06FA2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./calc.cpp:21:             cout &lt;&lt; a &lt;&lt; " * " &lt;&lt; b &lt;&lt; " = " &lt;&lt; a * b &lt;&lt; endl;</w:t>
      </w:r>
    </w:p>
    <w:p w14:paraId="4B8754E5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_ZSt4cout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tmp166</w:t>
      </w:r>
    </w:p>
    <w:p w14:paraId="21D0B421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a.9_24,</w:t>
      </w:r>
    </w:p>
    <w:p w14:paraId="5E9B0EC8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tmp166,</w:t>
      </w:r>
    </w:p>
    <w:p w14:paraId="7D9302B7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_ZNSolsEd@PLT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0BDC348C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_25</w:t>
      </w:r>
    </w:p>
    <w:p w14:paraId="19D8A153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./calc.cpp:21:             cout &lt;&lt; a &lt;&lt; " * " &lt;&lt; b &lt;&lt; " = " &lt;&lt; a * b &lt;&lt; endl;</w:t>
      </w:r>
    </w:p>
    <w:p w14:paraId="26B1A50D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.LC5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tmp167</w:t>
      </w:r>
    </w:p>
    <w:p w14:paraId="0815AA89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rsi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tmp167,</w:t>
      </w:r>
    </w:p>
    <w:p w14:paraId="423BEFD5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_25,</w:t>
      </w:r>
    </w:p>
    <w:p w14:paraId="106CA2B6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_ZStlsISt11char_traitsIcEERSt13basic_ostreamIcT_ES5_PKc@PLT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32AADBE9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_26</w:t>
      </w:r>
    </w:p>
    <w:p w14:paraId="5FC35189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./calc.cpp:21:             cout &lt;&lt; a &lt;&lt; " * " &lt;&lt; b &lt;&lt; " = " &lt;&lt; a * b &lt;&lt; endl;</w:t>
      </w:r>
    </w:p>
    <w:p w14:paraId="631BD114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-16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b, b.10_27</w:t>
      </w:r>
    </w:p>
    <w:p w14:paraId="3D30E414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./calc.cpp:21:             cout &lt;&lt; a &lt;&lt; " * " &lt;&lt; b &lt;&lt; " = " &lt;&lt; a * b &lt;&lt; endl;</w:t>
      </w:r>
    </w:p>
    <w:p w14:paraId="17AA97C1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b.10_27,</w:t>
      </w:r>
    </w:p>
    <w:p w14:paraId="068C7B58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_26,</w:t>
      </w:r>
    </w:p>
    <w:p w14:paraId="5664833C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_ZNSolsEd@PLT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690B6B56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_28</w:t>
      </w:r>
    </w:p>
    <w:p w14:paraId="7621BA93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./calc.cpp:21:             cout &lt;&lt; a &lt;&lt; " * " &lt;&lt; b &lt;&lt; " = " &lt;&lt; a * b &lt;&lt; endl;</w:t>
      </w:r>
    </w:p>
    <w:p w14:paraId="06FF8EAB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.LC3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tmp168</w:t>
      </w:r>
    </w:p>
    <w:p w14:paraId="1510F3F1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rsi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tmp168,</w:t>
      </w:r>
    </w:p>
    <w:p w14:paraId="466B1268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_28,</w:t>
      </w:r>
    </w:p>
    <w:p w14:paraId="14ADFFEB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_ZStlsISt11char_traitsIcEERSt13basic_ostreamIcT_ES5_PKc@PLT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723F8F91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_29</w:t>
      </w:r>
    </w:p>
    <w:p w14:paraId="0B73AC88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./calc.cpp:21:             cout &lt;&lt; a &lt;&lt; " * " &lt;&lt; b &lt;&lt; " = " &lt;&lt; a * b &lt;&lt; endl;</w:t>
      </w:r>
    </w:p>
    <w:p w14:paraId="6FAEA4CF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movsd   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-24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a, a.11_30</w:t>
      </w:r>
    </w:p>
    <w:p w14:paraId="19F59D60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movsd   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-16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b, b.12_31</w:t>
      </w:r>
    </w:p>
    <w:p w14:paraId="7EA32F3B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lastRenderedPageBreak/>
        <w:t xml:space="preserve">    mulsd   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b.12_31, a.11_30</w:t>
      </w:r>
    </w:p>
    <w:p w14:paraId="5557F5F3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a.11_30, _32</w:t>
      </w:r>
    </w:p>
    <w:p w14:paraId="2A834D83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_32,</w:t>
      </w:r>
    </w:p>
    <w:p w14:paraId="0A415317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_29,</w:t>
      </w:r>
    </w:p>
    <w:p w14:paraId="071D4B30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_ZNSolsEd@PLT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1C346A9A" w14:textId="0CE4C242" w:rsidR="00535715" w:rsidRPr="000C49F1" w:rsidRDefault="00535715" w:rsidP="001C5620">
      <w:pPr>
        <w:spacing w:line="360" w:lineRule="auto"/>
        <w:jc w:val="both"/>
        <w:rPr>
          <w:bCs/>
          <w:color w:val="000000"/>
          <w:spacing w:val="3"/>
          <w:sz w:val="28"/>
          <w:szCs w:val="28"/>
          <w:lang w:val="en-US"/>
        </w:rPr>
      </w:pPr>
    </w:p>
    <w:p w14:paraId="447451DC" w14:textId="77777777" w:rsidR="00535715" w:rsidRPr="00535715" w:rsidRDefault="00535715" w:rsidP="00535715">
      <w:pPr>
        <w:numPr>
          <w:ilvl w:val="0"/>
          <w:numId w:val="11"/>
        </w:numPr>
        <w:spacing w:line="360" w:lineRule="auto"/>
        <w:jc w:val="both"/>
        <w:rPr>
          <w:bCs/>
          <w:color w:val="000000"/>
          <w:spacing w:val="3"/>
          <w:sz w:val="28"/>
          <w:szCs w:val="28"/>
        </w:rPr>
      </w:pPr>
      <w:r w:rsidRPr="00535715">
        <w:rPr>
          <w:bCs/>
          <w:color w:val="000000"/>
          <w:spacing w:val="3"/>
          <w:sz w:val="28"/>
          <w:szCs w:val="28"/>
        </w:rPr>
        <w:t>Для вывода чисел с плавающей точкой используются регистры xmm* (SSE).</w:t>
      </w:r>
    </w:p>
    <w:p w14:paraId="3D75352C" w14:textId="77777777" w:rsidR="00535715" w:rsidRPr="00535715" w:rsidRDefault="00535715" w:rsidP="00535715">
      <w:pPr>
        <w:numPr>
          <w:ilvl w:val="0"/>
          <w:numId w:val="11"/>
        </w:numPr>
        <w:spacing w:line="360" w:lineRule="auto"/>
        <w:jc w:val="both"/>
        <w:rPr>
          <w:bCs/>
          <w:color w:val="000000"/>
          <w:spacing w:val="3"/>
          <w:sz w:val="28"/>
          <w:szCs w:val="28"/>
        </w:rPr>
      </w:pPr>
      <w:r w:rsidRPr="00535715">
        <w:rPr>
          <w:bCs/>
          <w:color w:val="000000"/>
          <w:spacing w:val="3"/>
          <w:sz w:val="28"/>
          <w:szCs w:val="28"/>
        </w:rPr>
        <w:t>movsd — перемещает скалярное double значение (64 бита).</w:t>
      </w:r>
    </w:p>
    <w:p w14:paraId="5485A111" w14:textId="77777777" w:rsidR="00535715" w:rsidRPr="00535715" w:rsidRDefault="00535715" w:rsidP="00535715">
      <w:pPr>
        <w:numPr>
          <w:ilvl w:val="0"/>
          <w:numId w:val="11"/>
        </w:numPr>
        <w:spacing w:line="360" w:lineRule="auto"/>
        <w:jc w:val="both"/>
        <w:rPr>
          <w:bCs/>
          <w:color w:val="000000"/>
          <w:spacing w:val="3"/>
          <w:sz w:val="28"/>
          <w:szCs w:val="28"/>
        </w:rPr>
      </w:pPr>
      <w:r w:rsidRPr="00535715">
        <w:rPr>
          <w:bCs/>
          <w:color w:val="000000"/>
          <w:spacing w:val="3"/>
          <w:sz w:val="28"/>
          <w:szCs w:val="28"/>
        </w:rPr>
        <w:t>addsd — складывает double.</w:t>
      </w:r>
    </w:p>
    <w:p w14:paraId="2580D8FA" w14:textId="77777777" w:rsidR="00535715" w:rsidRPr="00535715" w:rsidRDefault="00535715" w:rsidP="00535715">
      <w:pPr>
        <w:numPr>
          <w:ilvl w:val="0"/>
          <w:numId w:val="11"/>
        </w:numPr>
        <w:spacing w:line="360" w:lineRule="auto"/>
        <w:jc w:val="both"/>
        <w:rPr>
          <w:bCs/>
          <w:color w:val="000000"/>
          <w:spacing w:val="3"/>
          <w:sz w:val="28"/>
          <w:szCs w:val="28"/>
        </w:rPr>
      </w:pPr>
      <w:r w:rsidRPr="00535715">
        <w:rPr>
          <w:bCs/>
          <w:color w:val="000000"/>
          <w:spacing w:val="3"/>
          <w:sz w:val="28"/>
          <w:szCs w:val="28"/>
        </w:rPr>
        <w:t>В конце вызывается функция для вывода endl.</w:t>
      </w:r>
    </w:p>
    <w:p w14:paraId="53D78339" w14:textId="53B4BB93" w:rsidR="001C5620" w:rsidRDefault="00535715" w:rsidP="001C5620">
      <w:pPr>
        <w:spacing w:line="360" w:lineRule="auto"/>
        <w:jc w:val="both"/>
        <w:rPr>
          <w:bCs/>
          <w:color w:val="000000"/>
          <w:spacing w:val="3"/>
          <w:sz w:val="28"/>
          <w:szCs w:val="28"/>
        </w:rPr>
      </w:pPr>
      <w:r w:rsidRPr="00535715">
        <w:rPr>
          <w:bCs/>
          <w:color w:val="000000"/>
          <w:spacing w:val="3"/>
          <w:sz w:val="28"/>
          <w:szCs w:val="28"/>
        </w:rPr>
        <w:t>Аналогично для - (используется subsd), для * (mulsd).</w:t>
      </w:r>
    </w:p>
    <w:p w14:paraId="578CDB2E" w14:textId="77777777" w:rsidR="00535715" w:rsidRDefault="00535715" w:rsidP="001C5620">
      <w:pPr>
        <w:spacing w:line="360" w:lineRule="auto"/>
        <w:jc w:val="both"/>
        <w:rPr>
          <w:bCs/>
          <w:color w:val="000000"/>
          <w:spacing w:val="3"/>
          <w:sz w:val="28"/>
          <w:szCs w:val="28"/>
        </w:rPr>
      </w:pPr>
    </w:p>
    <w:p w14:paraId="2FF442B1" w14:textId="674D758F" w:rsidR="00535715" w:rsidRDefault="00535715" w:rsidP="00535715">
      <w:pPr>
        <w:spacing w:line="360" w:lineRule="auto"/>
        <w:jc w:val="both"/>
        <w:rPr>
          <w:b/>
          <w:bCs/>
          <w:color w:val="000000"/>
          <w:spacing w:val="3"/>
          <w:sz w:val="28"/>
          <w:szCs w:val="28"/>
        </w:rPr>
      </w:pPr>
      <w:r w:rsidRPr="001C5620">
        <w:rPr>
          <w:b/>
          <w:bCs/>
          <w:color w:val="000000"/>
          <w:spacing w:val="3"/>
          <w:sz w:val="28"/>
          <w:szCs w:val="28"/>
        </w:rPr>
        <w:t>2.</w:t>
      </w:r>
      <w:r>
        <w:rPr>
          <w:b/>
          <w:bCs/>
          <w:color w:val="000000"/>
          <w:spacing w:val="3"/>
          <w:sz w:val="28"/>
          <w:szCs w:val="28"/>
        </w:rPr>
        <w:t>10</w:t>
      </w:r>
      <w:r w:rsidRPr="001C5620">
        <w:rPr>
          <w:b/>
          <w:bCs/>
          <w:color w:val="000000"/>
          <w:spacing w:val="3"/>
          <w:sz w:val="28"/>
          <w:szCs w:val="28"/>
        </w:rPr>
        <w:t xml:space="preserve"> </w:t>
      </w:r>
      <w:r w:rsidRPr="00535715">
        <w:rPr>
          <w:b/>
          <w:bCs/>
          <w:color w:val="000000"/>
          <w:spacing w:val="3"/>
          <w:sz w:val="28"/>
          <w:szCs w:val="28"/>
        </w:rPr>
        <w:t>Обработка case '/'</w:t>
      </w:r>
    </w:p>
    <w:p w14:paraId="21A3E484" w14:textId="27824F35" w:rsidR="00535715" w:rsidRPr="00535715" w:rsidRDefault="00535715" w:rsidP="00535715">
      <w:pPr>
        <w:spacing w:line="360" w:lineRule="auto"/>
        <w:jc w:val="both"/>
        <w:rPr>
          <w:bCs/>
          <w:color w:val="000000"/>
          <w:spacing w:val="3"/>
          <w:sz w:val="28"/>
          <w:szCs w:val="28"/>
        </w:rPr>
      </w:pPr>
    </w:p>
    <w:p w14:paraId="4AAED901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9CDCFE"/>
          <w:sz w:val="21"/>
          <w:szCs w:val="21"/>
          <w:lang w:val="en-US"/>
        </w:rPr>
        <w:t>.L2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:</w:t>
      </w:r>
    </w:p>
    <w:p w14:paraId="30C7E204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./calc.cpp:24:             if (b != 0) {</w:t>
      </w:r>
    </w:p>
    <w:p w14:paraId="7F368772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movsd   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-16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b, b.13_34</w:t>
      </w:r>
    </w:p>
    <w:p w14:paraId="69F71201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./calc.cpp:24:             if (b != 0) {</w:t>
      </w:r>
    </w:p>
    <w:p w14:paraId="467A984A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pxor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tmp171</w:t>
      </w:r>
    </w:p>
    <w:p w14:paraId="6831263F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ucomisd 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tmp171, b.13_34</w:t>
      </w:r>
    </w:p>
    <w:p w14:paraId="40953726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jp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.L12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</w:t>
      </w:r>
    </w:p>
    <w:p w14:paraId="377174BD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pxor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tmp172</w:t>
      </w:r>
    </w:p>
    <w:p w14:paraId="16983886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ucomisd 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tmp172, b.13_34</w:t>
      </w:r>
    </w:p>
    <w:p w14:paraId="68BD398E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je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.L7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</w:t>
      </w:r>
    </w:p>
    <w:p w14:paraId="3E55E45D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9CDCFE"/>
          <w:sz w:val="21"/>
          <w:szCs w:val="21"/>
          <w:lang w:val="en-US"/>
        </w:rPr>
        <w:t>.L12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:</w:t>
      </w:r>
    </w:p>
    <w:p w14:paraId="00268D38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./calc.cpp:25:                 cout &lt;&lt; a &lt;&lt; " / " &lt;&lt; b &lt;&lt; " = " &lt;&lt; a / b &lt;&lt; endl;</w:t>
      </w:r>
    </w:p>
    <w:p w14:paraId="6204511E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-24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a, a.14_35</w:t>
      </w:r>
    </w:p>
    <w:p w14:paraId="5AA8D972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./calc.cpp:25:                 cout &lt;&lt; a &lt;&lt; " / " &lt;&lt; b &lt;&lt; " = " &lt;&lt; a / b &lt;&lt; endl;</w:t>
      </w:r>
    </w:p>
    <w:p w14:paraId="1AAAC1B5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_ZSt4cout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tmp173</w:t>
      </w:r>
    </w:p>
    <w:p w14:paraId="23D607AF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a.14_35,</w:t>
      </w:r>
    </w:p>
    <w:p w14:paraId="64F190A0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tmp173,</w:t>
      </w:r>
    </w:p>
    <w:p w14:paraId="224631FA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_ZNSolsEd@PLT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79F81437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_36</w:t>
      </w:r>
    </w:p>
    <w:p w14:paraId="3D2C7E5D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./calc.cpp:25:                 cout &lt;&lt; a &lt;&lt; " / " &lt;&lt; b &lt;&lt; " = " &lt;&lt; a / b &lt;&lt; endl;</w:t>
      </w:r>
    </w:p>
    <w:p w14:paraId="6EF87D57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.LC7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tmp174</w:t>
      </w:r>
    </w:p>
    <w:p w14:paraId="4DED5E5A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rsi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tmp174,</w:t>
      </w:r>
    </w:p>
    <w:p w14:paraId="26498454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_36,</w:t>
      </w:r>
    </w:p>
    <w:p w14:paraId="6D6657FD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_ZStlsISt11char_traitsIcEERSt13basic_ostreamIcT_ES5_PKc@PLT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0A4A7E13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_37</w:t>
      </w:r>
    </w:p>
    <w:p w14:paraId="66D34770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./calc.cpp:25:                 cout &lt;&lt; a &lt;&lt; " / " &lt;&lt; b &lt;&lt; " = " &lt;&lt; a / b &lt;&lt; endl;</w:t>
      </w:r>
    </w:p>
    <w:p w14:paraId="526877CA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-16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b, b.15_38</w:t>
      </w:r>
    </w:p>
    <w:p w14:paraId="0CC87400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lastRenderedPageBreak/>
        <w:t># ./calc.cpp:25:                 cout &lt;&lt; a &lt;&lt; " / " &lt;&lt; b &lt;&lt; " = " &lt;&lt; a / b &lt;&lt; endl;</w:t>
      </w:r>
    </w:p>
    <w:p w14:paraId="0116E1E5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b.15_38,</w:t>
      </w:r>
    </w:p>
    <w:p w14:paraId="65E4C304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_37,</w:t>
      </w:r>
    </w:p>
    <w:p w14:paraId="141A4C78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_ZNSolsEd@PLT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4FF458A2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_39</w:t>
      </w:r>
    </w:p>
    <w:p w14:paraId="6BF90BCD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./calc.cpp:25:                 cout &lt;&lt; a &lt;&lt; " / " &lt;&lt; b &lt;&lt; " = " &lt;&lt; a / b &lt;&lt; endl;</w:t>
      </w:r>
    </w:p>
    <w:p w14:paraId="4C46A637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.LC3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tmp175</w:t>
      </w:r>
    </w:p>
    <w:p w14:paraId="4D6377CD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rsi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tmp175,</w:t>
      </w:r>
    </w:p>
    <w:p w14:paraId="7BF7DBEB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_39,</w:t>
      </w:r>
    </w:p>
    <w:p w14:paraId="6EBCCE83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_ZStlsISt11char_traitsIcEERSt13basic_ostreamIcT_ES5_PKc@PLT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5C4B7970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_40</w:t>
      </w:r>
    </w:p>
    <w:p w14:paraId="567EB5A6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./calc.cpp:25:                 cout &lt;&lt; a &lt;&lt; " / " &lt;&lt; b &lt;&lt; " = " &lt;&lt; a / b &lt;&lt; endl;</w:t>
      </w:r>
    </w:p>
    <w:p w14:paraId="560B73BA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movsd   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-24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a, a.16_41</w:t>
      </w:r>
    </w:p>
    <w:p w14:paraId="106378EB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movsd   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-16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b, b.17_42</w:t>
      </w:r>
    </w:p>
    <w:p w14:paraId="53229AC0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divsd   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b.17_42, a.16_41</w:t>
      </w:r>
    </w:p>
    <w:p w14:paraId="7197873F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a.16_41, _43</w:t>
      </w:r>
    </w:p>
    <w:p w14:paraId="5D2C715F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_43,</w:t>
      </w:r>
    </w:p>
    <w:p w14:paraId="0D064286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_40,</w:t>
      </w:r>
    </w:p>
    <w:p w14:paraId="4432CF91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_ZNSolsEd@PLT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6C51D30D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./calc.cpp:25:                 cout &lt;&lt; a &lt;&lt; " / " &lt;&lt; b &lt;&lt; " = " &lt;&lt; a / b &lt;&lt; endl;</w:t>
      </w:r>
    </w:p>
    <w:p w14:paraId="1A1A90B6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_ZSt4endlIcSt11char_traitsIcEERSt13basic_ostreamIT_T0_ES6_@GOTPCREL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tmp177</w:t>
      </w:r>
    </w:p>
    <w:p w14:paraId="082E5AAE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rsi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tmp176,</w:t>
      </w:r>
    </w:p>
    <w:p w14:paraId="75598067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_44,</w:t>
      </w:r>
    </w:p>
    <w:p w14:paraId="059FDC4B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_ZNSolsEPFRSoS_E@PLT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60D2D9DF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./calc.cpp:29:             break;</w:t>
      </w:r>
    </w:p>
    <w:p w14:paraId="13FD3BCC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jmp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.L6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74EBB748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9CDCFE"/>
          <w:sz w:val="21"/>
          <w:szCs w:val="21"/>
          <w:lang w:val="en-US"/>
        </w:rPr>
        <w:t>.L7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:</w:t>
      </w:r>
    </w:p>
    <w:p w14:paraId="11E32B83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./calc.cpp:27:                 cout &lt;&lt; "Error! Division by zero is not allowed." &lt;&lt; endl;</w:t>
      </w:r>
    </w:p>
    <w:p w14:paraId="5308F8DC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.LC8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tmp178</w:t>
      </w:r>
    </w:p>
    <w:p w14:paraId="1A3FF993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_ZSt4cout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tmp179</w:t>
      </w:r>
    </w:p>
    <w:p w14:paraId="2356343A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rsi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tmp178,</w:t>
      </w:r>
    </w:p>
    <w:p w14:paraId="3D1E54E9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tmp179,</w:t>
      </w:r>
    </w:p>
    <w:p w14:paraId="4FAC3F31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_ZStlsISt11char_traitsIcEERSt13basic_ostreamIcT_ES5_PKc@PLT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1E011EC2" w14:textId="77777777" w:rsidR="000C49F1" w:rsidRPr="005C4656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# ./calc.cpp:27:                 cout &lt;&lt; "Error! Division by zero is not allowed." </w:t>
      </w:r>
      <w:r w:rsidRPr="005C4656">
        <w:rPr>
          <w:rFonts w:ascii="Consolas" w:hAnsi="Consolas"/>
          <w:color w:val="7CA668"/>
          <w:sz w:val="21"/>
          <w:szCs w:val="21"/>
          <w:lang w:val="en-US"/>
        </w:rPr>
        <w:t>&lt;&lt; endl;</w:t>
      </w:r>
    </w:p>
    <w:p w14:paraId="2C05B7CB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5C4656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movq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_ZSt4endlIcSt11char_traitsIcEERSt13basic_ostreamIT_T0_ES6_@GOTPCREL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tmp181</w:t>
      </w:r>
    </w:p>
    <w:p w14:paraId="7268ACE0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rsi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tmp180,</w:t>
      </w:r>
    </w:p>
    <w:p w14:paraId="34BD0E2E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_45,</w:t>
      </w:r>
    </w:p>
    <w:p w14:paraId="53D5B77A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_ZNSolsEPFRSoS_E@PLT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48ECA913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./calc.cpp:29:             break;</w:t>
      </w:r>
    </w:p>
    <w:p w14:paraId="3A1F0B01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jmp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.L6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4D256105" w14:textId="77777777" w:rsidR="00535715" w:rsidRPr="00535715" w:rsidRDefault="00535715" w:rsidP="00535715">
      <w:pPr>
        <w:spacing w:line="360" w:lineRule="auto"/>
        <w:jc w:val="both"/>
        <w:rPr>
          <w:bCs/>
          <w:color w:val="000000"/>
          <w:spacing w:val="3"/>
          <w:sz w:val="28"/>
          <w:szCs w:val="28"/>
        </w:rPr>
      </w:pPr>
    </w:p>
    <w:p w14:paraId="407E0B7B" w14:textId="77777777" w:rsidR="00535715" w:rsidRPr="00535715" w:rsidRDefault="00535715" w:rsidP="00535715">
      <w:pPr>
        <w:numPr>
          <w:ilvl w:val="0"/>
          <w:numId w:val="12"/>
        </w:numPr>
        <w:spacing w:line="360" w:lineRule="auto"/>
        <w:jc w:val="both"/>
        <w:rPr>
          <w:bCs/>
          <w:color w:val="000000"/>
          <w:spacing w:val="3"/>
          <w:sz w:val="28"/>
          <w:szCs w:val="28"/>
        </w:rPr>
      </w:pPr>
      <w:r w:rsidRPr="00535715">
        <w:rPr>
          <w:bCs/>
          <w:color w:val="000000"/>
          <w:spacing w:val="3"/>
          <w:sz w:val="28"/>
          <w:szCs w:val="28"/>
        </w:rPr>
        <w:t>ucomisd сравнивает два double. Флаги процессора устанавливаются соответствующим образом.</w:t>
      </w:r>
    </w:p>
    <w:p w14:paraId="3E8B4D25" w14:textId="77777777" w:rsidR="00535715" w:rsidRPr="00535715" w:rsidRDefault="00535715" w:rsidP="00535715">
      <w:pPr>
        <w:numPr>
          <w:ilvl w:val="0"/>
          <w:numId w:val="12"/>
        </w:numPr>
        <w:spacing w:line="360" w:lineRule="auto"/>
        <w:jc w:val="both"/>
        <w:rPr>
          <w:bCs/>
          <w:color w:val="000000"/>
          <w:spacing w:val="3"/>
          <w:sz w:val="28"/>
          <w:szCs w:val="28"/>
        </w:rPr>
      </w:pPr>
      <w:r w:rsidRPr="00535715">
        <w:rPr>
          <w:bCs/>
          <w:color w:val="000000"/>
          <w:spacing w:val="3"/>
          <w:sz w:val="28"/>
          <w:szCs w:val="28"/>
        </w:rPr>
        <w:lastRenderedPageBreak/>
        <w:t>jp — переход, если сравнение с NaN (порядок сбит). Если b — NaN, то считаем, что оно не равно нулю (иначе возникнет исключение).</w:t>
      </w:r>
    </w:p>
    <w:p w14:paraId="011B47A8" w14:textId="77777777" w:rsidR="00535715" w:rsidRPr="00535715" w:rsidRDefault="00535715" w:rsidP="00535715">
      <w:pPr>
        <w:numPr>
          <w:ilvl w:val="0"/>
          <w:numId w:val="12"/>
        </w:numPr>
        <w:spacing w:line="360" w:lineRule="auto"/>
        <w:jc w:val="both"/>
        <w:rPr>
          <w:bCs/>
          <w:color w:val="000000"/>
          <w:spacing w:val="3"/>
          <w:sz w:val="28"/>
          <w:szCs w:val="28"/>
        </w:rPr>
      </w:pPr>
      <w:r w:rsidRPr="00535715">
        <w:rPr>
          <w:bCs/>
          <w:color w:val="000000"/>
          <w:spacing w:val="3"/>
          <w:sz w:val="28"/>
          <w:szCs w:val="28"/>
        </w:rPr>
        <w:t>je — переход, если равно нулю.</w:t>
      </w:r>
    </w:p>
    <w:p w14:paraId="0E98A8E3" w14:textId="77777777" w:rsidR="00535715" w:rsidRPr="00535715" w:rsidRDefault="00535715" w:rsidP="00535715">
      <w:pPr>
        <w:numPr>
          <w:ilvl w:val="0"/>
          <w:numId w:val="12"/>
        </w:numPr>
        <w:spacing w:line="360" w:lineRule="auto"/>
        <w:jc w:val="both"/>
        <w:rPr>
          <w:bCs/>
          <w:color w:val="000000"/>
          <w:spacing w:val="3"/>
          <w:sz w:val="28"/>
          <w:szCs w:val="28"/>
        </w:rPr>
      </w:pPr>
      <w:r w:rsidRPr="00535715">
        <w:rPr>
          <w:bCs/>
          <w:color w:val="000000"/>
          <w:spacing w:val="3"/>
          <w:sz w:val="28"/>
          <w:szCs w:val="28"/>
        </w:rPr>
        <w:t>Если b не ноль, выполняется вывод частного (с использованием divsd).</w:t>
      </w:r>
    </w:p>
    <w:p w14:paraId="3E35C5DB" w14:textId="77777777" w:rsidR="00535715" w:rsidRPr="001C5620" w:rsidRDefault="00535715" w:rsidP="001C5620">
      <w:pPr>
        <w:spacing w:line="360" w:lineRule="auto"/>
        <w:jc w:val="both"/>
        <w:rPr>
          <w:bCs/>
          <w:color w:val="000000"/>
          <w:spacing w:val="3"/>
          <w:sz w:val="28"/>
          <w:szCs w:val="28"/>
        </w:rPr>
      </w:pPr>
    </w:p>
    <w:p w14:paraId="217FFE22" w14:textId="77777777" w:rsidR="00535715" w:rsidRPr="000C49F1" w:rsidRDefault="00535715" w:rsidP="00535715">
      <w:pPr>
        <w:spacing w:line="360" w:lineRule="auto"/>
        <w:jc w:val="both"/>
        <w:rPr>
          <w:b/>
          <w:bCs/>
          <w:color w:val="000000"/>
          <w:spacing w:val="3"/>
          <w:sz w:val="28"/>
          <w:szCs w:val="28"/>
          <w:lang w:val="en-US"/>
        </w:rPr>
      </w:pPr>
      <w:r w:rsidRPr="000C49F1">
        <w:rPr>
          <w:b/>
          <w:bCs/>
          <w:color w:val="000000"/>
          <w:spacing w:val="3"/>
          <w:sz w:val="28"/>
          <w:szCs w:val="28"/>
          <w:lang w:val="en-US"/>
        </w:rPr>
        <w:t>2.11 Default</w:t>
      </w:r>
    </w:p>
    <w:p w14:paraId="05CE66BA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9CDCFE"/>
          <w:sz w:val="21"/>
          <w:szCs w:val="21"/>
          <w:lang w:val="en-US"/>
        </w:rPr>
        <w:t>L3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:</w:t>
      </w:r>
    </w:p>
    <w:p w14:paraId="5A47A085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./calc.cpp:31:             cout &lt;&lt; "Error! The operator is not correct or supported." &lt;&lt; endl;</w:t>
      </w:r>
    </w:p>
    <w:p w14:paraId="08E5FBF1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.LC9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tmp182</w:t>
      </w:r>
    </w:p>
    <w:p w14:paraId="79FEF60F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_ZSt4cout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tmp183</w:t>
      </w:r>
    </w:p>
    <w:p w14:paraId="45328F6A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rsi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tmp182,</w:t>
      </w:r>
    </w:p>
    <w:p w14:paraId="3FB4B9FD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tmp183,</w:t>
      </w:r>
    </w:p>
    <w:p w14:paraId="134FE8A5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_ZStlsISt11char_traitsIcEERSt13basic_ostreamIcT_ES5_PKc@PLT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7B9CAB39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./calc.cpp:31:             cout &lt;&lt; "Error! The operator is not correct or supported." &lt;&lt; endl;</w:t>
      </w:r>
    </w:p>
    <w:p w14:paraId="4461AD22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_ZSt4endlIcSt11char_traitsIcEERSt13basic_ostreamIT_T0_ES6_@GOTPCREL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tmp185</w:t>
      </w:r>
    </w:p>
    <w:p w14:paraId="723BBBE7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rsi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tmp184,</w:t>
      </w:r>
    </w:p>
    <w:p w14:paraId="78A482DA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_46,</w:t>
      </w:r>
    </w:p>
    <w:p w14:paraId="5A3CE1CD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_ZNSolsEPFRSoS_E@PLT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6CAF5202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./calc.cpp:32:             break;    </w:t>
      </w:r>
    </w:p>
    <w:p w14:paraId="1CE9FD15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nop </w:t>
      </w:r>
    </w:p>
    <w:p w14:paraId="579EC6E6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9CDCFE"/>
          <w:sz w:val="21"/>
          <w:szCs w:val="21"/>
          <w:lang w:val="en-US"/>
        </w:rPr>
        <w:t>.L6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:</w:t>
      </w:r>
    </w:p>
    <w:p w14:paraId="01414F35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./calc.cpp:34:     return 0;</w:t>
      </w:r>
    </w:p>
    <w:p w14:paraId="41885C13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movl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$0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eax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_107</w:t>
      </w:r>
    </w:p>
    <w:p w14:paraId="27412B1C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./calc.cpp:35: }</w:t>
      </w:r>
    </w:p>
    <w:p w14:paraId="0A1F86D3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-8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D.62323, tmp187</w:t>
      </w:r>
    </w:p>
    <w:p w14:paraId="76840239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subq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fs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: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40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MEM[(&lt;address-space-1&gt; long unsigned int *)40B], tmp187</w:t>
      </w:r>
    </w:p>
    <w:p w14:paraId="4156400A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je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.L11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</w:t>
      </w:r>
    </w:p>
    <w:p w14:paraId="24E398E0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__stack_chk_fail@PLT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4A6C89AA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9CDCFE"/>
          <w:sz w:val="21"/>
          <w:szCs w:val="21"/>
          <w:lang w:val="en-US"/>
        </w:rPr>
        <w:t>.L11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:</w:t>
      </w:r>
    </w:p>
    <w:p w14:paraId="40EA12C1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leave   </w:t>
      </w:r>
    </w:p>
    <w:p w14:paraId="6EDE4157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.cfi_def_cfa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7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, 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8</w:t>
      </w:r>
    </w:p>
    <w:p w14:paraId="5F7D8E88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ret </w:t>
      </w:r>
    </w:p>
    <w:p w14:paraId="6ED1CED8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.cfi_endproc</w:t>
      </w:r>
    </w:p>
    <w:p w14:paraId="01F933B3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9CDCFE"/>
          <w:sz w:val="21"/>
          <w:szCs w:val="21"/>
          <w:lang w:val="en-US"/>
        </w:rPr>
        <w:t>.LFE2256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:</w:t>
      </w:r>
    </w:p>
    <w:p w14:paraId="50411DFD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.size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main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.-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main</w:t>
      </w:r>
    </w:p>
    <w:p w14:paraId="6D284315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.ident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CE9178"/>
          <w:sz w:val="21"/>
          <w:szCs w:val="21"/>
          <w:lang w:val="en-US"/>
        </w:rPr>
        <w:t>"GCC: (GNU) 15.2.1 20260209"</w:t>
      </w:r>
    </w:p>
    <w:p w14:paraId="3CA27B1C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.section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.note.GNU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-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stack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</w:t>
      </w:r>
      <w:r w:rsidRPr="000307A9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@progbits</w:t>
      </w:r>
    </w:p>
    <w:p w14:paraId="4059AC07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</w:p>
    <w:p w14:paraId="7797FEAB" w14:textId="632B7F4A" w:rsidR="001C5620" w:rsidRPr="000C49F1" w:rsidRDefault="001C5620" w:rsidP="001C5620">
      <w:pPr>
        <w:spacing w:line="360" w:lineRule="auto"/>
        <w:jc w:val="both"/>
        <w:rPr>
          <w:b/>
          <w:bCs/>
          <w:color w:val="000000"/>
          <w:spacing w:val="3"/>
          <w:sz w:val="28"/>
          <w:szCs w:val="28"/>
          <w:lang w:val="en-US"/>
        </w:rPr>
      </w:pPr>
    </w:p>
    <w:p w14:paraId="16BF209D" w14:textId="33EB0DC8" w:rsidR="00535715" w:rsidRDefault="00535715" w:rsidP="001C5620">
      <w:pPr>
        <w:spacing w:line="360" w:lineRule="auto"/>
        <w:jc w:val="both"/>
        <w:rPr>
          <w:b/>
          <w:bCs/>
          <w:color w:val="000000"/>
          <w:spacing w:val="3"/>
          <w:sz w:val="28"/>
          <w:szCs w:val="28"/>
          <w:lang w:val="en-US"/>
        </w:rPr>
      </w:pPr>
    </w:p>
    <w:p w14:paraId="5B7C79A9" w14:textId="51543796" w:rsidR="000C49F1" w:rsidRDefault="000C49F1" w:rsidP="001C5620">
      <w:pPr>
        <w:spacing w:line="360" w:lineRule="auto"/>
        <w:jc w:val="both"/>
        <w:rPr>
          <w:b/>
          <w:bCs/>
          <w:color w:val="000000"/>
          <w:spacing w:val="3"/>
          <w:sz w:val="28"/>
          <w:szCs w:val="28"/>
          <w:lang w:val="en-US"/>
        </w:rPr>
      </w:pPr>
    </w:p>
    <w:p w14:paraId="26E5649D" w14:textId="77777777" w:rsidR="000C49F1" w:rsidRPr="000C49F1" w:rsidRDefault="000C49F1" w:rsidP="001C5620">
      <w:pPr>
        <w:spacing w:line="360" w:lineRule="auto"/>
        <w:jc w:val="both"/>
        <w:rPr>
          <w:b/>
          <w:bCs/>
          <w:color w:val="000000"/>
          <w:spacing w:val="3"/>
          <w:sz w:val="28"/>
          <w:szCs w:val="28"/>
          <w:lang w:val="en-US"/>
        </w:rPr>
      </w:pPr>
    </w:p>
    <w:p w14:paraId="384663D2" w14:textId="77777777" w:rsidR="00535715" w:rsidRPr="00535715" w:rsidRDefault="00535715" w:rsidP="00535715">
      <w:pPr>
        <w:spacing w:line="360" w:lineRule="auto"/>
        <w:jc w:val="both"/>
        <w:rPr>
          <w:b/>
          <w:bCs/>
          <w:color w:val="000000"/>
          <w:spacing w:val="3"/>
          <w:sz w:val="28"/>
          <w:szCs w:val="28"/>
        </w:rPr>
      </w:pPr>
      <w:r>
        <w:rPr>
          <w:b/>
          <w:bCs/>
          <w:color w:val="000000"/>
          <w:spacing w:val="3"/>
          <w:sz w:val="28"/>
          <w:szCs w:val="28"/>
        </w:rPr>
        <w:lastRenderedPageBreak/>
        <w:t xml:space="preserve">2.12 </w:t>
      </w:r>
      <w:r w:rsidRPr="00535715">
        <w:rPr>
          <w:b/>
          <w:bCs/>
          <w:color w:val="000000"/>
          <w:spacing w:val="3"/>
          <w:sz w:val="28"/>
          <w:szCs w:val="28"/>
        </w:rPr>
        <w:t>Завершение функции</w:t>
      </w:r>
    </w:p>
    <w:p w14:paraId="487EED83" w14:textId="5732A00F" w:rsidR="000C49F1" w:rsidRDefault="000C49F1" w:rsidP="000C49F1">
      <w:pPr>
        <w:rPr>
          <w:bCs/>
          <w:color w:val="000000"/>
          <w:spacing w:val="3"/>
          <w:sz w:val="28"/>
          <w:szCs w:val="28"/>
        </w:rPr>
      </w:pPr>
      <w:r w:rsidRPr="000C49F1">
        <w:rPr>
          <w:bCs/>
          <w:color w:val="000000"/>
          <w:spacing w:val="3"/>
          <w:sz w:val="28"/>
          <w:szCs w:val="28"/>
        </w:rPr>
        <w:t>После switch идёт movl $0, %eax — подготовка возвращаемого значения 0. Затем проверка канарейки:</w:t>
      </w:r>
    </w:p>
    <w:p w14:paraId="6399E405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movq    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-8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D.62323, tmp187</w:t>
      </w:r>
    </w:p>
    <w:p w14:paraId="21CD7B72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subq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fs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: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40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MEM[(&lt;address-space-1&gt; long unsigned int *)40B], tmp187</w:t>
      </w:r>
    </w:p>
    <w:p w14:paraId="63057FE8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   je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.L11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</w:t>
      </w:r>
    </w:p>
    <w:p w14:paraId="6508C9A9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__stack_chk_fail@PLT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1D2D4531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9CDCFE"/>
          <w:sz w:val="21"/>
          <w:szCs w:val="21"/>
          <w:lang w:val="en-US"/>
        </w:rPr>
        <w:t>.L11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:</w:t>
      </w:r>
    </w:p>
    <w:p w14:paraId="6CC438BF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leave   </w:t>
      </w:r>
    </w:p>
    <w:p w14:paraId="3EC1F052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.cfi_def_cfa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7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, 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8</w:t>
      </w:r>
    </w:p>
    <w:p w14:paraId="312D5A39" w14:textId="77777777" w:rsidR="000C49F1" w:rsidRPr="000307A9" w:rsidRDefault="000C49F1" w:rsidP="000C49F1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ret </w:t>
      </w:r>
    </w:p>
    <w:p w14:paraId="465A29D9" w14:textId="0C0432E4" w:rsidR="000C49F1" w:rsidRDefault="000C49F1" w:rsidP="001C5620">
      <w:pPr>
        <w:spacing w:line="360" w:lineRule="auto"/>
        <w:jc w:val="both"/>
        <w:rPr>
          <w:b/>
          <w:bCs/>
          <w:color w:val="000000"/>
          <w:spacing w:val="3"/>
          <w:sz w:val="28"/>
          <w:szCs w:val="28"/>
        </w:rPr>
      </w:pPr>
    </w:p>
    <w:p w14:paraId="25877C5C" w14:textId="77777777" w:rsidR="000C49F1" w:rsidRPr="000C49F1" w:rsidRDefault="000C49F1" w:rsidP="000C49F1">
      <w:pPr>
        <w:numPr>
          <w:ilvl w:val="0"/>
          <w:numId w:val="13"/>
        </w:numPr>
        <w:spacing w:line="360" w:lineRule="auto"/>
        <w:jc w:val="both"/>
        <w:rPr>
          <w:bCs/>
          <w:color w:val="000000"/>
          <w:spacing w:val="3"/>
          <w:sz w:val="28"/>
          <w:szCs w:val="28"/>
        </w:rPr>
      </w:pPr>
      <w:r w:rsidRPr="000C49F1">
        <w:rPr>
          <w:bCs/>
          <w:color w:val="000000"/>
          <w:spacing w:val="3"/>
          <w:sz w:val="28"/>
          <w:szCs w:val="28"/>
        </w:rPr>
        <w:t>Сравниваем сохранённое значение канарейки с оригиналом. Если они не равны (переполнение буфера), вызывается функция __stack_chk_fail.</w:t>
      </w:r>
    </w:p>
    <w:p w14:paraId="59BA9DF4" w14:textId="77777777" w:rsidR="000C49F1" w:rsidRPr="000C49F1" w:rsidRDefault="000C49F1" w:rsidP="000C49F1">
      <w:pPr>
        <w:numPr>
          <w:ilvl w:val="0"/>
          <w:numId w:val="13"/>
        </w:numPr>
        <w:spacing w:line="360" w:lineRule="auto"/>
        <w:jc w:val="both"/>
        <w:rPr>
          <w:bCs/>
          <w:color w:val="000000"/>
          <w:spacing w:val="3"/>
          <w:sz w:val="28"/>
          <w:szCs w:val="28"/>
        </w:rPr>
      </w:pPr>
      <w:r w:rsidRPr="000C49F1">
        <w:rPr>
          <w:bCs/>
          <w:color w:val="000000"/>
          <w:spacing w:val="3"/>
          <w:sz w:val="28"/>
          <w:szCs w:val="28"/>
        </w:rPr>
        <w:t>leave восстанавливает rsp и rbp (эквивалентно mov %rbp, %rsp; pop %rbp).</w:t>
      </w:r>
    </w:p>
    <w:p w14:paraId="674A6CE2" w14:textId="77777777" w:rsidR="000C49F1" w:rsidRPr="000C49F1" w:rsidRDefault="000C49F1" w:rsidP="000C49F1">
      <w:pPr>
        <w:numPr>
          <w:ilvl w:val="0"/>
          <w:numId w:val="13"/>
        </w:numPr>
        <w:spacing w:line="360" w:lineRule="auto"/>
        <w:jc w:val="both"/>
        <w:rPr>
          <w:b/>
          <w:bCs/>
          <w:color w:val="000000"/>
          <w:spacing w:val="3"/>
          <w:sz w:val="28"/>
          <w:szCs w:val="28"/>
        </w:rPr>
      </w:pPr>
      <w:r w:rsidRPr="000C49F1">
        <w:rPr>
          <w:bCs/>
          <w:color w:val="000000"/>
          <w:spacing w:val="3"/>
          <w:sz w:val="28"/>
          <w:szCs w:val="28"/>
        </w:rPr>
        <w:t>ret возвращает управление вызывающей стороне</w:t>
      </w:r>
      <w:r w:rsidRPr="000C49F1">
        <w:rPr>
          <w:b/>
          <w:bCs/>
          <w:color w:val="000000"/>
          <w:spacing w:val="3"/>
          <w:sz w:val="28"/>
          <w:szCs w:val="28"/>
        </w:rPr>
        <w:t>.</w:t>
      </w:r>
    </w:p>
    <w:p w14:paraId="117B6C74" w14:textId="46FC5BBB" w:rsidR="00535715" w:rsidRDefault="00535715" w:rsidP="001C5620">
      <w:pPr>
        <w:spacing w:line="360" w:lineRule="auto"/>
        <w:jc w:val="both"/>
        <w:rPr>
          <w:b/>
          <w:bCs/>
          <w:color w:val="000000"/>
          <w:spacing w:val="3"/>
          <w:sz w:val="28"/>
          <w:szCs w:val="28"/>
        </w:rPr>
      </w:pPr>
    </w:p>
    <w:p w14:paraId="43568F0F" w14:textId="6ABB1594" w:rsidR="00535715" w:rsidRDefault="00535715" w:rsidP="001C5620">
      <w:pPr>
        <w:spacing w:line="360" w:lineRule="auto"/>
        <w:jc w:val="both"/>
        <w:rPr>
          <w:b/>
          <w:bCs/>
          <w:color w:val="000000"/>
          <w:spacing w:val="3"/>
          <w:sz w:val="28"/>
          <w:szCs w:val="28"/>
        </w:rPr>
      </w:pPr>
    </w:p>
    <w:p w14:paraId="1F20A78D" w14:textId="77777777" w:rsidR="00535715" w:rsidRPr="00535715" w:rsidRDefault="00535715" w:rsidP="00535715">
      <w:pPr>
        <w:spacing w:line="360" w:lineRule="auto"/>
        <w:jc w:val="both"/>
        <w:rPr>
          <w:b/>
          <w:bCs/>
          <w:color w:val="000000"/>
          <w:spacing w:val="3"/>
          <w:sz w:val="28"/>
          <w:szCs w:val="28"/>
        </w:rPr>
      </w:pPr>
      <w:r w:rsidRPr="00535715">
        <w:rPr>
          <w:b/>
          <w:bCs/>
          <w:color w:val="000000"/>
          <w:spacing w:val="3"/>
          <w:sz w:val="28"/>
          <w:szCs w:val="28"/>
        </w:rPr>
        <w:t>Заключение</w:t>
      </w:r>
    </w:p>
    <w:p w14:paraId="42C8847E" w14:textId="77777777" w:rsidR="00535715" w:rsidRPr="00535715" w:rsidRDefault="00535715" w:rsidP="00535715">
      <w:pPr>
        <w:spacing w:line="360" w:lineRule="auto"/>
        <w:jc w:val="both"/>
        <w:rPr>
          <w:color w:val="000000"/>
          <w:spacing w:val="3"/>
          <w:sz w:val="28"/>
          <w:szCs w:val="28"/>
        </w:rPr>
      </w:pPr>
      <w:r w:rsidRPr="00535715">
        <w:rPr>
          <w:color w:val="000000"/>
          <w:spacing w:val="3"/>
          <w:sz w:val="28"/>
          <w:szCs w:val="28"/>
        </w:rPr>
        <w:t>Ассемблерный код — это детальное описание того, что происходит «под капотом» при выполнении даже такой простой программы. Компилятор выполняет огромную работу по трансляции, оптимизации и организации вызовов. Для начинающего программиста важно понимать, что каждая конструкция высокого уровня (циклы, условия, вызовы функций) в конечном итоге превращается в набор простейших команд, которые процессор выполняет одну за другой.</w:t>
      </w:r>
    </w:p>
    <w:p w14:paraId="60680539" w14:textId="77777777" w:rsidR="001C5620" w:rsidRPr="00672919" w:rsidRDefault="001C5620" w:rsidP="001C5620">
      <w:pPr>
        <w:spacing w:line="360" w:lineRule="auto"/>
        <w:jc w:val="both"/>
        <w:rPr>
          <w:color w:val="000000"/>
          <w:spacing w:val="3"/>
          <w:sz w:val="28"/>
          <w:szCs w:val="28"/>
        </w:rPr>
      </w:pPr>
    </w:p>
    <w:sectPr w:rsidR="001C5620" w:rsidRPr="00672919" w:rsidSect="00572A6D">
      <w:pgSz w:w="11906" w:h="16838"/>
      <w:pgMar w:top="567" w:right="851" w:bottom="90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222EB"/>
    <w:multiLevelType w:val="hybridMultilevel"/>
    <w:tmpl w:val="C99CD8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35A2A"/>
    <w:multiLevelType w:val="multilevel"/>
    <w:tmpl w:val="66E0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725EE"/>
    <w:multiLevelType w:val="multilevel"/>
    <w:tmpl w:val="BC06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C31F6"/>
    <w:multiLevelType w:val="multilevel"/>
    <w:tmpl w:val="D04469CE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42DA5AB7"/>
    <w:multiLevelType w:val="multilevel"/>
    <w:tmpl w:val="B876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5B5463"/>
    <w:multiLevelType w:val="multilevel"/>
    <w:tmpl w:val="2BB0552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585A3ED7"/>
    <w:multiLevelType w:val="multilevel"/>
    <w:tmpl w:val="1AB0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740B04"/>
    <w:multiLevelType w:val="multilevel"/>
    <w:tmpl w:val="9814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EA1677"/>
    <w:multiLevelType w:val="multilevel"/>
    <w:tmpl w:val="044C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6A4B4E"/>
    <w:multiLevelType w:val="multilevel"/>
    <w:tmpl w:val="679E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DD4CB3"/>
    <w:multiLevelType w:val="multilevel"/>
    <w:tmpl w:val="661E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D30E59"/>
    <w:multiLevelType w:val="multilevel"/>
    <w:tmpl w:val="2808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573D71"/>
    <w:multiLevelType w:val="multilevel"/>
    <w:tmpl w:val="CF72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3"/>
  </w:num>
  <w:num w:numId="4">
    <w:abstractNumId w:val="9"/>
  </w:num>
  <w:num w:numId="5">
    <w:abstractNumId w:val="12"/>
  </w:num>
  <w:num w:numId="6">
    <w:abstractNumId w:val="7"/>
  </w:num>
  <w:num w:numId="7">
    <w:abstractNumId w:val="10"/>
  </w:num>
  <w:num w:numId="8">
    <w:abstractNumId w:val="8"/>
  </w:num>
  <w:num w:numId="9">
    <w:abstractNumId w:val="11"/>
  </w:num>
  <w:num w:numId="10">
    <w:abstractNumId w:val="2"/>
  </w:num>
  <w:num w:numId="11">
    <w:abstractNumId w:val="4"/>
  </w:num>
  <w:num w:numId="12">
    <w:abstractNumId w:val="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D98"/>
    <w:rsid w:val="000307A9"/>
    <w:rsid w:val="000841F6"/>
    <w:rsid w:val="00084B46"/>
    <w:rsid w:val="000869F9"/>
    <w:rsid w:val="0009016D"/>
    <w:rsid w:val="000958D5"/>
    <w:rsid w:val="000A0DE6"/>
    <w:rsid w:val="000B57BF"/>
    <w:rsid w:val="000C0A62"/>
    <w:rsid w:val="000C49F1"/>
    <w:rsid w:val="000D3779"/>
    <w:rsid w:val="00102841"/>
    <w:rsid w:val="001133B1"/>
    <w:rsid w:val="00114098"/>
    <w:rsid w:val="0017708C"/>
    <w:rsid w:val="00184894"/>
    <w:rsid w:val="00192EDE"/>
    <w:rsid w:val="001A6DCF"/>
    <w:rsid w:val="001B72A9"/>
    <w:rsid w:val="001C5620"/>
    <w:rsid w:val="00207FA9"/>
    <w:rsid w:val="00217054"/>
    <w:rsid w:val="00223F60"/>
    <w:rsid w:val="00282651"/>
    <w:rsid w:val="002B1196"/>
    <w:rsid w:val="00314535"/>
    <w:rsid w:val="003465FF"/>
    <w:rsid w:val="00346E6C"/>
    <w:rsid w:val="00361432"/>
    <w:rsid w:val="00364F64"/>
    <w:rsid w:val="003F2D87"/>
    <w:rsid w:val="003F2D98"/>
    <w:rsid w:val="00402B1F"/>
    <w:rsid w:val="00411F25"/>
    <w:rsid w:val="004145A8"/>
    <w:rsid w:val="004430E3"/>
    <w:rsid w:val="00451D96"/>
    <w:rsid w:val="0045682B"/>
    <w:rsid w:val="00473C0A"/>
    <w:rsid w:val="00491D0B"/>
    <w:rsid w:val="004A6784"/>
    <w:rsid w:val="004A726D"/>
    <w:rsid w:val="004B3D7D"/>
    <w:rsid w:val="004E37F7"/>
    <w:rsid w:val="004E4E87"/>
    <w:rsid w:val="00527224"/>
    <w:rsid w:val="00532959"/>
    <w:rsid w:val="00535715"/>
    <w:rsid w:val="005531DE"/>
    <w:rsid w:val="005646C8"/>
    <w:rsid w:val="00572A6D"/>
    <w:rsid w:val="00590616"/>
    <w:rsid w:val="005C4656"/>
    <w:rsid w:val="005D0785"/>
    <w:rsid w:val="005D26D8"/>
    <w:rsid w:val="005E1917"/>
    <w:rsid w:val="005E3205"/>
    <w:rsid w:val="005F4EB3"/>
    <w:rsid w:val="00603B29"/>
    <w:rsid w:val="00620FFA"/>
    <w:rsid w:val="00672919"/>
    <w:rsid w:val="006B789C"/>
    <w:rsid w:val="006C6800"/>
    <w:rsid w:val="006D5BEB"/>
    <w:rsid w:val="006E0B05"/>
    <w:rsid w:val="006F3B30"/>
    <w:rsid w:val="006F7AF5"/>
    <w:rsid w:val="00736B8B"/>
    <w:rsid w:val="00775449"/>
    <w:rsid w:val="00793A8F"/>
    <w:rsid w:val="007968A3"/>
    <w:rsid w:val="007C62C1"/>
    <w:rsid w:val="008202B5"/>
    <w:rsid w:val="008305FB"/>
    <w:rsid w:val="00840E6E"/>
    <w:rsid w:val="00871DBC"/>
    <w:rsid w:val="00887AAB"/>
    <w:rsid w:val="00897C50"/>
    <w:rsid w:val="008C57ED"/>
    <w:rsid w:val="0093260B"/>
    <w:rsid w:val="00937952"/>
    <w:rsid w:val="00940CE6"/>
    <w:rsid w:val="00943BB0"/>
    <w:rsid w:val="009524B3"/>
    <w:rsid w:val="00955FBE"/>
    <w:rsid w:val="009618A6"/>
    <w:rsid w:val="009860D4"/>
    <w:rsid w:val="0099452F"/>
    <w:rsid w:val="00996AD7"/>
    <w:rsid w:val="009C0E81"/>
    <w:rsid w:val="00A005B4"/>
    <w:rsid w:val="00A112C9"/>
    <w:rsid w:val="00A31FD5"/>
    <w:rsid w:val="00A33001"/>
    <w:rsid w:val="00A52525"/>
    <w:rsid w:val="00A74BD1"/>
    <w:rsid w:val="00AA1EB7"/>
    <w:rsid w:val="00AD21EC"/>
    <w:rsid w:val="00AD70A3"/>
    <w:rsid w:val="00AE2864"/>
    <w:rsid w:val="00AE2906"/>
    <w:rsid w:val="00B541F2"/>
    <w:rsid w:val="00BB1186"/>
    <w:rsid w:val="00BB300F"/>
    <w:rsid w:val="00BF4B11"/>
    <w:rsid w:val="00C10E1C"/>
    <w:rsid w:val="00C1744B"/>
    <w:rsid w:val="00C35182"/>
    <w:rsid w:val="00C50C1F"/>
    <w:rsid w:val="00C85907"/>
    <w:rsid w:val="00CD07A7"/>
    <w:rsid w:val="00CF3C82"/>
    <w:rsid w:val="00D06585"/>
    <w:rsid w:val="00D10EDE"/>
    <w:rsid w:val="00D319F4"/>
    <w:rsid w:val="00D32453"/>
    <w:rsid w:val="00D36F4C"/>
    <w:rsid w:val="00D50703"/>
    <w:rsid w:val="00D94246"/>
    <w:rsid w:val="00DA057C"/>
    <w:rsid w:val="00DA3D82"/>
    <w:rsid w:val="00DB06BF"/>
    <w:rsid w:val="00E04D6D"/>
    <w:rsid w:val="00E8575A"/>
    <w:rsid w:val="00EA314E"/>
    <w:rsid w:val="00EA3406"/>
    <w:rsid w:val="00EC13A5"/>
    <w:rsid w:val="00EE32B7"/>
    <w:rsid w:val="00EE7058"/>
    <w:rsid w:val="00F14909"/>
    <w:rsid w:val="00F216B3"/>
    <w:rsid w:val="00F60009"/>
    <w:rsid w:val="00F614C4"/>
    <w:rsid w:val="00F71C65"/>
    <w:rsid w:val="00F938EA"/>
    <w:rsid w:val="00FA0257"/>
    <w:rsid w:val="00FB10F6"/>
    <w:rsid w:val="00FB5131"/>
    <w:rsid w:val="00FB76C6"/>
    <w:rsid w:val="00FC04EB"/>
    <w:rsid w:val="00FC27EE"/>
    <w:rsid w:val="00FD0F99"/>
    <w:rsid w:val="00FD1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24541EF"/>
  <w15:docId w15:val="{C655CCC5-62F1-4353-854B-F4B5881D3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50703"/>
    <w:rPr>
      <w:sz w:val="24"/>
      <w:szCs w:val="24"/>
    </w:rPr>
  </w:style>
  <w:style w:type="paragraph" w:styleId="2">
    <w:name w:val="heading 2"/>
    <w:basedOn w:val="a"/>
    <w:next w:val="a"/>
    <w:link w:val="20"/>
    <w:semiHidden/>
    <w:unhideWhenUsed/>
    <w:qFormat/>
    <w:rsid w:val="0053571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D5070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"/>
    <w:next w:val="a"/>
    <w:qFormat/>
    <w:rsid w:val="00940CE6"/>
    <w:pPr>
      <w:keepNext/>
      <w:jc w:val="center"/>
      <w:outlineLvl w:val="3"/>
    </w:pPr>
    <w:rPr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736B8B"/>
    <w:rPr>
      <w:rFonts w:ascii="Tahoma" w:hAnsi="Tahoma" w:cs="Tahoma"/>
      <w:sz w:val="16"/>
      <w:szCs w:val="16"/>
    </w:rPr>
  </w:style>
  <w:style w:type="table" w:styleId="a4">
    <w:name w:val="Table Grid"/>
    <w:basedOn w:val="a1"/>
    <w:rsid w:val="004E4E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0D377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a6">
    <w:name w:val="Normal (Web)"/>
    <w:basedOn w:val="a"/>
    <w:uiPriority w:val="99"/>
    <w:unhideWhenUsed/>
    <w:rsid w:val="009860D4"/>
    <w:pPr>
      <w:spacing w:before="100" w:beforeAutospacing="1" w:after="100" w:afterAutospacing="1"/>
    </w:pPr>
    <w:rPr>
      <w:rFonts w:eastAsiaTheme="minorEastAsia"/>
    </w:rPr>
  </w:style>
  <w:style w:type="paragraph" w:customStyle="1" w:styleId="msonormal0">
    <w:name w:val="msonormal"/>
    <w:basedOn w:val="a"/>
    <w:rsid w:val="000307A9"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semiHidden/>
    <w:rsid w:val="00D5070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semiHidden/>
    <w:rsid w:val="005357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71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3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5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0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862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7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95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11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83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0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43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2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3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4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6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35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1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3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9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5618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51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06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20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595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3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4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User\Desktop\&#1090;&#1080;&#1090;%20&#1083;&#1080;&#1089;&#1090;&#1099;\&#1058;&#1080;&#1090;&#1091;&#1083;&#1100;&#1085;&#1099;&#1077;%20&#1083;&#1080;&#1089;&#1090;&#1099;\&#1048;&#1090;&#1086;&#1075;&#1086;&#1074;&#1099;&#1077;&#1096;&#1072;&#1073;&#1083;&#1086;&#1085;&#1099;\&#1055;&#1056;&#847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56F2C934-4FF4-49EA-B7E2-DFBE5CD755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ПР№.dotx</Template>
  <TotalTime>69</TotalTime>
  <Pages>18</Pages>
  <Words>4266</Words>
  <Characters>24849</Characters>
  <Application>Microsoft Office Word</Application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ВСТ</Company>
  <LinksUpToDate>false</LinksUpToDate>
  <CharactersWithSpaces>29057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subject/>
  <dc:creator>stepanova</dc:creator>
  <cp:keywords/>
  <dc:description/>
  <cp:lastModifiedBy>Тимур</cp:lastModifiedBy>
  <cp:revision>9</cp:revision>
  <cp:lastPrinted>2013-05-20T00:37:00Z</cp:lastPrinted>
  <dcterms:created xsi:type="dcterms:W3CDTF">2026-02-25T23:30:00Z</dcterms:created>
  <dcterms:modified xsi:type="dcterms:W3CDTF">2026-03-10T09:00:00Z</dcterms:modified>
</cp:coreProperties>
</file>