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52A3D" w14:textId="77777777" w:rsidR="00FC27EE" w:rsidRPr="00451D96" w:rsidRDefault="00F614C4" w:rsidP="00FC27EE">
      <w:pPr>
        <w:jc w:val="center"/>
        <w:rPr>
          <w:sz w:val="32"/>
          <w:szCs w:val="32"/>
        </w:rPr>
      </w:pPr>
      <w:bookmarkStart w:id="0" w:name="ПолеСоСписком5"/>
      <w:r w:rsidRPr="00451D96">
        <w:rPr>
          <w:sz w:val="32"/>
          <w:szCs w:val="32"/>
        </w:rPr>
        <w:t>Министерство</w:t>
      </w:r>
      <w:r w:rsidR="00FC27EE" w:rsidRPr="00451D96">
        <w:rPr>
          <w:sz w:val="32"/>
          <w:szCs w:val="32"/>
        </w:rPr>
        <w:t xml:space="preserve"> </w:t>
      </w:r>
      <w:r w:rsidR="006F7AF5" w:rsidRPr="00451D96">
        <w:rPr>
          <w:sz w:val="32"/>
          <w:szCs w:val="32"/>
        </w:rPr>
        <w:t xml:space="preserve">профессионального образования и занятости населения </w:t>
      </w:r>
      <w:r w:rsidR="00FC27EE" w:rsidRPr="00451D96">
        <w:rPr>
          <w:sz w:val="32"/>
          <w:szCs w:val="32"/>
        </w:rPr>
        <w:t>Приморского края</w:t>
      </w:r>
    </w:p>
    <w:p w14:paraId="7F926A08" w14:textId="77777777" w:rsidR="00BB1186" w:rsidRPr="00451D96" w:rsidRDefault="00D36F4C" w:rsidP="00FC27EE">
      <w:pPr>
        <w:jc w:val="center"/>
        <w:rPr>
          <w:sz w:val="32"/>
          <w:szCs w:val="32"/>
        </w:rPr>
      </w:pPr>
      <w:r w:rsidRPr="00451D96">
        <w:rPr>
          <w:sz w:val="32"/>
          <w:szCs w:val="32"/>
        </w:rPr>
        <w:t xml:space="preserve">краевое </w:t>
      </w:r>
      <w:r w:rsidR="00FC27EE" w:rsidRPr="00451D96">
        <w:rPr>
          <w:sz w:val="32"/>
          <w:szCs w:val="32"/>
        </w:rPr>
        <w:t xml:space="preserve">государственное автономное профессиональное </w:t>
      </w:r>
    </w:p>
    <w:p w14:paraId="2EFAA91F" w14:textId="77777777" w:rsidR="00FC27EE" w:rsidRPr="00451D96" w:rsidRDefault="00FC27EE" w:rsidP="00FC27EE">
      <w:pPr>
        <w:jc w:val="center"/>
        <w:rPr>
          <w:sz w:val="32"/>
          <w:szCs w:val="32"/>
        </w:rPr>
      </w:pPr>
      <w:r w:rsidRPr="00451D96">
        <w:rPr>
          <w:sz w:val="32"/>
          <w:szCs w:val="32"/>
        </w:rPr>
        <w:t xml:space="preserve">образовательное учреждение </w:t>
      </w:r>
    </w:p>
    <w:p w14:paraId="6136D99C" w14:textId="77777777" w:rsidR="00FC27EE" w:rsidRPr="00451D96" w:rsidRDefault="00FC27EE" w:rsidP="00FC27EE">
      <w:pPr>
        <w:jc w:val="center"/>
        <w:rPr>
          <w:sz w:val="32"/>
          <w:szCs w:val="32"/>
        </w:rPr>
      </w:pPr>
      <w:r w:rsidRPr="00451D96">
        <w:rPr>
          <w:sz w:val="32"/>
          <w:szCs w:val="32"/>
        </w:rPr>
        <w:t xml:space="preserve"> «</w:t>
      </w:r>
      <w:r w:rsidR="00BB1186" w:rsidRPr="00451D96">
        <w:rPr>
          <w:sz w:val="32"/>
          <w:szCs w:val="32"/>
        </w:rPr>
        <w:t>Владивостокский судостроительный колледж</w:t>
      </w:r>
      <w:r w:rsidRPr="00451D96">
        <w:rPr>
          <w:sz w:val="32"/>
          <w:szCs w:val="32"/>
        </w:rPr>
        <w:t>»</w:t>
      </w:r>
    </w:p>
    <w:p w14:paraId="10471D3A" w14:textId="77777777" w:rsidR="007968A3" w:rsidRDefault="007968A3" w:rsidP="00F14909">
      <w:pPr>
        <w:spacing w:before="360"/>
        <w:jc w:val="center"/>
        <w:rPr>
          <w:caps/>
          <w:sz w:val="44"/>
          <w:szCs w:val="44"/>
        </w:rPr>
      </w:pPr>
    </w:p>
    <w:p w14:paraId="1338EE99" w14:textId="77777777" w:rsidR="007968A3" w:rsidRDefault="007968A3" w:rsidP="00F14909">
      <w:pPr>
        <w:spacing w:before="360"/>
        <w:jc w:val="center"/>
        <w:rPr>
          <w:caps/>
          <w:sz w:val="44"/>
          <w:szCs w:val="44"/>
        </w:rPr>
      </w:pPr>
    </w:p>
    <w:p w14:paraId="0A2623B9" w14:textId="77777777" w:rsidR="007968A3" w:rsidRDefault="007968A3" w:rsidP="00F14909">
      <w:pPr>
        <w:spacing w:before="360"/>
        <w:jc w:val="center"/>
        <w:rPr>
          <w:caps/>
          <w:sz w:val="44"/>
          <w:szCs w:val="44"/>
        </w:rPr>
      </w:pPr>
    </w:p>
    <w:p w14:paraId="74353643" w14:textId="77777777" w:rsidR="007968A3" w:rsidRDefault="007968A3" w:rsidP="00F14909">
      <w:pPr>
        <w:spacing w:before="360"/>
        <w:jc w:val="center"/>
        <w:rPr>
          <w:caps/>
          <w:sz w:val="44"/>
          <w:szCs w:val="44"/>
        </w:rPr>
      </w:pPr>
    </w:p>
    <w:p w14:paraId="386FA22D" w14:textId="4E0E79F2" w:rsidR="00192EDE" w:rsidRPr="00527224" w:rsidRDefault="00192EDE" w:rsidP="007968A3">
      <w:pPr>
        <w:spacing w:line="360" w:lineRule="auto"/>
        <w:jc w:val="center"/>
        <w:rPr>
          <w:sz w:val="44"/>
          <w:szCs w:val="44"/>
        </w:rPr>
      </w:pPr>
      <w:r w:rsidRPr="00527224">
        <w:rPr>
          <w:sz w:val="44"/>
          <w:szCs w:val="44"/>
        </w:rPr>
        <w:t>О</w:t>
      </w:r>
      <w:r w:rsidR="005531DE">
        <w:rPr>
          <w:sz w:val="44"/>
          <w:szCs w:val="44"/>
        </w:rPr>
        <w:t>тчет</w:t>
      </w:r>
      <w:r w:rsidRPr="00527224">
        <w:rPr>
          <w:sz w:val="44"/>
          <w:szCs w:val="44"/>
        </w:rPr>
        <w:t xml:space="preserve"> </w:t>
      </w:r>
    </w:p>
    <w:bookmarkEnd w:id="0"/>
    <w:p w14:paraId="6E48180B" w14:textId="47031AF4" w:rsidR="003F2D87" w:rsidRPr="00E8575A" w:rsidRDefault="00E8575A" w:rsidP="007968A3">
      <w:pPr>
        <w:spacing w:line="360" w:lineRule="auto"/>
        <w:jc w:val="center"/>
        <w:rPr>
          <w:sz w:val="32"/>
          <w:szCs w:val="32"/>
        </w:rPr>
      </w:pPr>
      <w:r w:rsidRPr="00527224">
        <w:rPr>
          <w:sz w:val="32"/>
          <w:szCs w:val="32"/>
        </w:rPr>
        <w:t>по дисциплине</w:t>
      </w:r>
      <w:r w:rsidR="00114098" w:rsidRPr="00527224">
        <w:rPr>
          <w:sz w:val="32"/>
          <w:szCs w:val="32"/>
        </w:rPr>
        <w:t xml:space="preserve"> </w:t>
      </w:r>
      <w:r w:rsidR="007968A3" w:rsidRPr="00527224">
        <w:rPr>
          <w:sz w:val="32"/>
          <w:szCs w:val="32"/>
        </w:rPr>
        <w:t>«</w:t>
      </w:r>
      <w:r w:rsidR="00192EDE" w:rsidRPr="00527224">
        <w:rPr>
          <w:sz w:val="32"/>
          <w:szCs w:val="32"/>
        </w:rPr>
        <w:t>Архитектура аппаратных</w:t>
      </w:r>
      <w:r w:rsidR="00192EDE" w:rsidRPr="004E24DA">
        <w:rPr>
          <w:sz w:val="32"/>
          <w:szCs w:val="32"/>
        </w:rPr>
        <w:t xml:space="preserve"> средств</w:t>
      </w:r>
      <w:r w:rsidR="007968A3">
        <w:rPr>
          <w:sz w:val="32"/>
          <w:szCs w:val="32"/>
        </w:rPr>
        <w:t>»</w:t>
      </w:r>
    </w:p>
    <w:p w14:paraId="5ECF50DC" w14:textId="77777777" w:rsidR="00F14909" w:rsidRDefault="00F14909" w:rsidP="00F14909">
      <w:pPr>
        <w:spacing w:before="120"/>
        <w:jc w:val="center"/>
        <w:rPr>
          <w:sz w:val="32"/>
          <w:szCs w:val="32"/>
        </w:rPr>
      </w:pPr>
    </w:p>
    <w:p w14:paraId="525DF34B" w14:textId="77777777" w:rsidR="007968A3" w:rsidRDefault="007968A3" w:rsidP="00F14909">
      <w:pPr>
        <w:spacing w:before="120"/>
        <w:jc w:val="center"/>
        <w:rPr>
          <w:sz w:val="32"/>
          <w:szCs w:val="32"/>
        </w:rPr>
      </w:pPr>
    </w:p>
    <w:p w14:paraId="794B693F" w14:textId="77777777" w:rsidR="007968A3" w:rsidRDefault="007968A3" w:rsidP="00F14909">
      <w:pPr>
        <w:spacing w:before="120"/>
        <w:jc w:val="center"/>
        <w:rPr>
          <w:sz w:val="32"/>
          <w:szCs w:val="32"/>
        </w:rPr>
      </w:pPr>
    </w:p>
    <w:p w14:paraId="5D119065" w14:textId="77777777" w:rsidR="007968A3" w:rsidRDefault="007968A3" w:rsidP="00F14909">
      <w:pPr>
        <w:spacing w:before="120"/>
        <w:jc w:val="center"/>
        <w:rPr>
          <w:sz w:val="32"/>
          <w:szCs w:val="32"/>
        </w:rPr>
      </w:pPr>
    </w:p>
    <w:p w14:paraId="05DD4BEF" w14:textId="77777777" w:rsidR="00897C50" w:rsidRDefault="00897C50" w:rsidP="00897C50">
      <w:pPr>
        <w:spacing w:line="360" w:lineRule="auto"/>
        <w:ind w:left="4680"/>
        <w:rPr>
          <w:sz w:val="32"/>
          <w:szCs w:val="32"/>
        </w:rPr>
      </w:pPr>
      <w:r>
        <w:rPr>
          <w:sz w:val="32"/>
          <w:szCs w:val="32"/>
        </w:rPr>
        <w:t>Преподаватель</w:t>
      </w:r>
    </w:p>
    <w:p w14:paraId="15B6D01E" w14:textId="4D66E3EA" w:rsidR="00897C50" w:rsidRPr="009860D4" w:rsidRDefault="00897C50" w:rsidP="00897C50">
      <w:pPr>
        <w:spacing w:line="360" w:lineRule="auto"/>
        <w:ind w:left="4680"/>
        <w:rPr>
          <w:sz w:val="32"/>
          <w:szCs w:val="32"/>
        </w:rPr>
      </w:pPr>
      <w:r>
        <w:rPr>
          <w:sz w:val="32"/>
          <w:szCs w:val="32"/>
        </w:rPr>
        <w:t>_____________</w:t>
      </w:r>
      <w:r w:rsidR="009860D4">
        <w:rPr>
          <w:sz w:val="32"/>
          <w:szCs w:val="32"/>
        </w:rPr>
        <w:t>И. Н. Рубан</w:t>
      </w:r>
    </w:p>
    <w:p w14:paraId="215ABC88" w14:textId="46B5175B" w:rsidR="00897C50" w:rsidRPr="009860D4" w:rsidRDefault="00897C50" w:rsidP="00897C50">
      <w:pPr>
        <w:spacing w:line="360" w:lineRule="auto"/>
        <w:ind w:left="4680"/>
        <w:rPr>
          <w:sz w:val="32"/>
          <w:szCs w:val="32"/>
        </w:rPr>
      </w:pPr>
      <w:r>
        <w:rPr>
          <w:sz w:val="32"/>
          <w:szCs w:val="32"/>
        </w:rPr>
        <w:t xml:space="preserve">Студент гр. </w:t>
      </w:r>
      <w:r w:rsidR="009860D4">
        <w:rPr>
          <w:sz w:val="32"/>
          <w:szCs w:val="32"/>
        </w:rPr>
        <w:t>1</w:t>
      </w:r>
      <w:r w:rsidR="009860D4" w:rsidRPr="009860D4">
        <w:rPr>
          <w:sz w:val="32"/>
          <w:szCs w:val="32"/>
        </w:rPr>
        <w:t>4</w:t>
      </w:r>
      <w:r w:rsidR="000958D5">
        <w:rPr>
          <w:sz w:val="32"/>
          <w:szCs w:val="32"/>
        </w:rPr>
        <w:t>-</w:t>
      </w:r>
      <w:r w:rsidR="009860D4">
        <w:rPr>
          <w:sz w:val="32"/>
          <w:szCs w:val="32"/>
        </w:rPr>
        <w:t>324</w:t>
      </w:r>
    </w:p>
    <w:p w14:paraId="30FF78A3" w14:textId="5B512827" w:rsidR="00897C50" w:rsidRDefault="00897C50" w:rsidP="00897C50">
      <w:pPr>
        <w:spacing w:line="360" w:lineRule="auto"/>
        <w:ind w:left="4680"/>
        <w:rPr>
          <w:sz w:val="28"/>
          <w:szCs w:val="28"/>
        </w:rPr>
      </w:pPr>
      <w:r>
        <w:rPr>
          <w:sz w:val="32"/>
          <w:szCs w:val="32"/>
        </w:rPr>
        <w:t>_____________</w:t>
      </w:r>
      <w:r w:rsidR="009860D4">
        <w:rPr>
          <w:sz w:val="32"/>
          <w:szCs w:val="32"/>
        </w:rPr>
        <w:t>Р. Р. Абубакаров</w:t>
      </w:r>
    </w:p>
    <w:p w14:paraId="53C3C6C7" w14:textId="77777777" w:rsidR="000D3779" w:rsidRDefault="000D3779" w:rsidP="00184894">
      <w:pPr>
        <w:spacing w:before="600"/>
        <w:ind w:left="4680"/>
        <w:rPr>
          <w:sz w:val="28"/>
          <w:szCs w:val="28"/>
        </w:rPr>
      </w:pPr>
    </w:p>
    <w:p w14:paraId="18AD97A9" w14:textId="77777777" w:rsidR="000D3779" w:rsidRDefault="000D3779" w:rsidP="00184894">
      <w:pPr>
        <w:spacing w:before="600"/>
        <w:ind w:left="4680"/>
        <w:rPr>
          <w:sz w:val="28"/>
          <w:szCs w:val="28"/>
        </w:rPr>
      </w:pPr>
    </w:p>
    <w:p w14:paraId="065D43A7" w14:textId="77777777" w:rsidR="005531DE" w:rsidRDefault="005531DE" w:rsidP="00184894">
      <w:pPr>
        <w:spacing w:before="600"/>
        <w:ind w:left="4680"/>
        <w:rPr>
          <w:sz w:val="28"/>
          <w:szCs w:val="28"/>
        </w:rPr>
      </w:pPr>
    </w:p>
    <w:p w14:paraId="5338052D" w14:textId="77777777" w:rsidR="000D3779" w:rsidRDefault="000D3779" w:rsidP="00184894">
      <w:pPr>
        <w:spacing w:before="600"/>
        <w:ind w:left="4680"/>
        <w:rPr>
          <w:sz w:val="28"/>
          <w:szCs w:val="28"/>
        </w:rPr>
      </w:pPr>
      <w:r>
        <w:rPr>
          <w:b/>
          <w:cap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897532B" wp14:editId="005E6AAC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914400" cy="342900"/>
                <wp:effectExtent l="0" t="0" r="0" b="0"/>
                <wp:wrapNone/>
                <wp:docPr id="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32134" w14:textId="4D1B18AB" w:rsidR="00D32453" w:rsidRPr="0099452F" w:rsidRDefault="00D32453" w:rsidP="00C10E1C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A3D82">
                              <w:rPr>
                                <w:sz w:val="32"/>
                                <w:szCs w:val="32"/>
                              </w:rPr>
                              <w:t>20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97532B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0;margin-top:0;width:1in;height:27pt;z-index:2516561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" filled="f" stroked="f">
                <v:textbox>
                  <w:txbxContent>
                    <w:p w14:paraId="29B32134" w14:textId="4D1B18AB" w:rsidR="00D32453" w:rsidRPr="0099452F" w:rsidRDefault="00D32453" w:rsidP="00C10E1C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DA3D82">
                        <w:rPr>
                          <w:sz w:val="32"/>
                          <w:szCs w:val="32"/>
                        </w:rPr>
                        <w:t>20</w:t>
                      </w:r>
                      <w:r>
                        <w:rPr>
                          <w:sz w:val="32"/>
                          <w:szCs w:val="32"/>
                        </w:rPr>
                        <w:t>26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272B7793" w14:textId="77777777" w:rsidR="000D3779" w:rsidRDefault="000D3779" w:rsidP="000D3779">
      <w:pPr>
        <w:spacing w:after="100" w:afterAutospacing="1" w:line="360" w:lineRule="auto"/>
        <w:ind w:left="-851" w:firstLine="851"/>
        <w:jc w:val="both"/>
        <w:rPr>
          <w:sz w:val="28"/>
          <w:szCs w:val="28"/>
        </w:rPr>
      </w:pPr>
    </w:p>
    <w:p w14:paraId="28211307" w14:textId="2D47C792" w:rsidR="00A33001" w:rsidRPr="000307A9" w:rsidRDefault="00A33001" w:rsidP="000307A9">
      <w:pPr>
        <w:spacing w:line="360" w:lineRule="auto"/>
        <w:ind w:left="-851" w:firstLine="851"/>
        <w:jc w:val="both"/>
        <w:rPr>
          <w:b/>
          <w:bCs/>
          <w:color w:val="000000"/>
          <w:spacing w:val="3"/>
          <w:sz w:val="28"/>
          <w:szCs w:val="28"/>
        </w:rPr>
      </w:pPr>
      <w:r w:rsidRPr="000307A9">
        <w:rPr>
          <w:b/>
          <w:bCs/>
          <w:color w:val="000000"/>
          <w:spacing w:val="3"/>
          <w:sz w:val="28"/>
          <w:szCs w:val="28"/>
        </w:rPr>
        <w:lastRenderedPageBreak/>
        <w:t>Введение</w:t>
      </w:r>
    </w:p>
    <w:p w14:paraId="45E86DE0" w14:textId="6319EE88" w:rsidR="000307A9" w:rsidRDefault="00A33001" w:rsidP="000307A9">
      <w:pPr>
        <w:spacing w:line="360" w:lineRule="auto"/>
        <w:ind w:firstLine="708"/>
        <w:jc w:val="both"/>
        <w:rPr>
          <w:color w:val="000000"/>
          <w:spacing w:val="3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Выбранный проект</w:t>
      </w:r>
      <w:r w:rsidRPr="00A33001">
        <w:rPr>
          <w:color w:val="000000"/>
          <w:spacing w:val="3"/>
          <w:sz w:val="28"/>
          <w:szCs w:val="28"/>
        </w:rPr>
        <w:t> на C++</w:t>
      </w:r>
      <w:r>
        <w:rPr>
          <w:color w:val="000000"/>
          <w:spacing w:val="3"/>
          <w:sz w:val="28"/>
          <w:szCs w:val="28"/>
        </w:rPr>
        <w:t xml:space="preserve"> с названием</w:t>
      </w:r>
      <w:r w:rsidRPr="00A33001">
        <w:rPr>
          <w:color w:val="000000"/>
          <w:spacing w:val="3"/>
          <w:sz w:val="28"/>
          <w:szCs w:val="28"/>
        </w:rPr>
        <w:t xml:space="preserve"> calc.cpp представляет собой простой калькулятор, который запрашивает у пользователя два числа и оператор, а затем выполняет соответствующую операцию и выводит результат.</w:t>
      </w:r>
      <w:r>
        <w:rPr>
          <w:color w:val="000000"/>
          <w:spacing w:val="3"/>
          <w:sz w:val="28"/>
          <w:szCs w:val="28"/>
        </w:rPr>
        <w:t xml:space="preserve"> Я выбрал его за простоту и понятность</w:t>
      </w:r>
      <w:r w:rsidR="000307A9">
        <w:rPr>
          <w:color w:val="000000"/>
          <w:spacing w:val="3"/>
          <w:sz w:val="28"/>
          <w:szCs w:val="28"/>
        </w:rPr>
        <w:t>.</w:t>
      </w:r>
    </w:p>
    <w:p w14:paraId="74E0BCDB" w14:textId="77777777" w:rsidR="000307A9" w:rsidRDefault="000307A9" w:rsidP="000307A9">
      <w:pPr>
        <w:spacing w:line="360" w:lineRule="auto"/>
        <w:ind w:firstLine="708"/>
        <w:jc w:val="both"/>
        <w:rPr>
          <w:color w:val="000000"/>
          <w:spacing w:val="3"/>
          <w:sz w:val="28"/>
          <w:szCs w:val="28"/>
        </w:rPr>
      </w:pPr>
    </w:p>
    <w:p w14:paraId="6BC1CC28" w14:textId="13D5A1C8" w:rsidR="00A33001" w:rsidRDefault="000307A9" w:rsidP="00672919">
      <w:pPr>
        <w:spacing w:line="360" w:lineRule="auto"/>
        <w:ind w:left="-851" w:firstLine="851"/>
        <w:jc w:val="both"/>
        <w:rPr>
          <w:b/>
          <w:bCs/>
          <w:color w:val="000000"/>
          <w:spacing w:val="3"/>
          <w:sz w:val="28"/>
          <w:szCs w:val="28"/>
        </w:rPr>
      </w:pPr>
      <w:r w:rsidRPr="000307A9">
        <w:rPr>
          <w:b/>
          <w:bCs/>
          <w:color w:val="000000"/>
          <w:spacing w:val="3"/>
          <w:sz w:val="28"/>
          <w:szCs w:val="28"/>
        </w:rPr>
        <w:t xml:space="preserve">1 Исходный код </w:t>
      </w:r>
      <w:r w:rsidR="00A33001" w:rsidRPr="000307A9">
        <w:rPr>
          <w:b/>
          <w:bCs/>
          <w:color w:val="000000"/>
          <w:spacing w:val="3"/>
          <w:sz w:val="28"/>
          <w:szCs w:val="28"/>
        </w:rPr>
        <w:t xml:space="preserve"> </w:t>
      </w:r>
    </w:p>
    <w:p w14:paraId="473BCACB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5C4656">
        <w:rPr>
          <w:rFonts w:ascii="Consolas" w:hAnsi="Consolas"/>
          <w:color w:val="C586C0"/>
          <w:sz w:val="21"/>
          <w:szCs w:val="21"/>
        </w:rPr>
        <w:t>#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include</w:t>
      </w:r>
      <w:r w:rsidRPr="005C4656">
        <w:rPr>
          <w:rFonts w:ascii="Consolas" w:hAnsi="Consolas"/>
          <w:color w:val="CE9178"/>
          <w:sz w:val="21"/>
          <w:szCs w:val="21"/>
        </w:rPr>
        <w:t>&lt;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iostream</w:t>
      </w:r>
      <w:r w:rsidRPr="005C4656">
        <w:rPr>
          <w:rFonts w:ascii="Consolas" w:hAnsi="Consolas"/>
          <w:color w:val="CE9178"/>
          <w:sz w:val="21"/>
          <w:szCs w:val="21"/>
        </w:rPr>
        <w:t>&gt;</w:t>
      </w:r>
    </w:p>
    <w:p w14:paraId="5BDFB3F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&lt;iomanip&gt;</w:t>
      </w:r>
    </w:p>
    <w:p w14:paraId="300741D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C586C0"/>
          <w:sz w:val="21"/>
          <w:szCs w:val="21"/>
          <w:lang w:val="en-US"/>
        </w:rPr>
        <w:t>using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namespace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21751F9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gramStart"/>
      <w:r w:rsidRPr="000307A9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>){</w:t>
      </w:r>
    </w:p>
    <w:p w14:paraId="254A62F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gramStart"/>
      <w:r w:rsidRPr="000307A9">
        <w:rPr>
          <w:rFonts w:ascii="Consolas" w:hAnsi="Consolas"/>
          <w:color w:val="FFFFFF"/>
          <w:sz w:val="21"/>
          <w:szCs w:val="21"/>
          <w:lang w:val="en-US"/>
        </w:rPr>
        <w:t>a ,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b;</w:t>
      </w:r>
    </w:p>
    <w:p w14:paraId="31C44A0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 xml:space="preserve">"Enter two </w:t>
      </w:r>
      <w:proofErr w:type="gramStart"/>
      <w:r w:rsidRPr="000307A9">
        <w:rPr>
          <w:rFonts w:ascii="Consolas" w:hAnsi="Consolas"/>
          <w:color w:val="CE9178"/>
          <w:sz w:val="21"/>
          <w:szCs w:val="21"/>
          <w:lang w:val="en-US"/>
        </w:rPr>
        <w:t>numbers :</w:t>
      </w:r>
      <w:proofErr w:type="gramEnd"/>
      <w:r w:rsidRPr="000307A9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5259626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cin</w:t>
      </w:r>
      <w:proofErr w:type="spellEnd"/>
      <w:r w:rsidRPr="000307A9">
        <w:rPr>
          <w:rFonts w:ascii="Consolas" w:hAnsi="Consolas"/>
          <w:color w:val="D4D4D4"/>
          <w:sz w:val="21"/>
          <w:szCs w:val="21"/>
          <w:lang w:val="en-US"/>
        </w:rPr>
        <w:t>&gt;&gt;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a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&gt;&gt;</w:t>
      </w:r>
      <w:proofErr w:type="gramStart"/>
      <w:r w:rsidRPr="000307A9">
        <w:rPr>
          <w:rFonts w:ascii="Consolas" w:hAnsi="Consolas"/>
          <w:color w:val="FFFFFF"/>
          <w:sz w:val="21"/>
          <w:szCs w:val="21"/>
          <w:lang w:val="en-US"/>
        </w:rPr>
        <w:t>b;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  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  //input two operands</w:t>
      </w:r>
    </w:p>
    <w:p w14:paraId="4A221F6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1A1AAB0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op;</w:t>
      </w:r>
    </w:p>
    <w:p w14:paraId="0C1FD66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 xml:space="preserve">"Enter </w:t>
      </w:r>
      <w:proofErr w:type="gramStart"/>
      <w:r w:rsidRPr="000307A9">
        <w:rPr>
          <w:rFonts w:ascii="Consolas" w:hAnsi="Consolas"/>
          <w:color w:val="CE9178"/>
          <w:sz w:val="21"/>
          <w:szCs w:val="21"/>
          <w:lang w:val="en-US"/>
        </w:rPr>
        <w:t>operator(</w:t>
      </w:r>
      <w:proofErr w:type="gramEnd"/>
      <w:r w:rsidRPr="000307A9">
        <w:rPr>
          <w:rFonts w:ascii="Consolas" w:hAnsi="Consolas"/>
          <w:color w:val="CE9178"/>
          <w:sz w:val="21"/>
          <w:szCs w:val="21"/>
          <w:lang w:val="en-US"/>
        </w:rPr>
        <w:t>+ , - , * , / , %) :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3C71035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cin</w:t>
      </w:r>
      <w:proofErr w:type="spellEnd"/>
      <w:r w:rsidRPr="000307A9">
        <w:rPr>
          <w:rFonts w:ascii="Consolas" w:hAnsi="Consolas"/>
          <w:color w:val="D4D4D4"/>
          <w:sz w:val="21"/>
          <w:szCs w:val="21"/>
          <w:lang w:val="en-US"/>
        </w:rPr>
        <w:t>&gt;&gt;</w:t>
      </w:r>
      <w:proofErr w:type="gramStart"/>
      <w:r w:rsidRPr="000307A9">
        <w:rPr>
          <w:rFonts w:ascii="Consolas" w:hAnsi="Consolas"/>
          <w:color w:val="FFFFFF"/>
          <w:sz w:val="21"/>
          <w:szCs w:val="21"/>
          <w:lang w:val="en-US"/>
        </w:rPr>
        <w:t>op;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  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 //input operator</w:t>
      </w:r>
    </w:p>
    <w:p w14:paraId="569AC75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0ADF776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switch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(op</w:t>
      </w:r>
      <w:proofErr w:type="gramStart"/>
      <w:r w:rsidRPr="000307A9">
        <w:rPr>
          <w:rFonts w:ascii="Consolas" w:hAnsi="Consolas"/>
          <w:color w:val="FFFFFF"/>
          <w:sz w:val="21"/>
          <w:szCs w:val="21"/>
          <w:lang w:val="en-US"/>
        </w:rPr>
        <w:t>){</w:t>
      </w:r>
      <w:proofErr w:type="gramEnd"/>
    </w:p>
    <w:p w14:paraId="39F3A55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'+</w:t>
      </w:r>
      <w:proofErr w:type="gramStart"/>
      <w:r w:rsidRPr="000307A9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: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</w:p>
    <w:p w14:paraId="531B0A6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+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=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4F6A8DF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45D555A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'-</w:t>
      </w:r>
      <w:proofErr w:type="gramStart"/>
      <w:r w:rsidRPr="000307A9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: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</w:p>
    <w:p w14:paraId="244403D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-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=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6053577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784E872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'*</w:t>
      </w:r>
      <w:proofErr w:type="gramStart"/>
      <w:r w:rsidRPr="000307A9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: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</w:p>
    <w:p w14:paraId="77A4D69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*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=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09C9217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    </w:t>
      </w:r>
    </w:p>
    <w:p w14:paraId="0415BE8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'/</w:t>
      </w:r>
      <w:proofErr w:type="gramStart"/>
      <w:r w:rsidRPr="000307A9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: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</w:p>
    <w:p w14:paraId="513A206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(</w:t>
      </w:r>
      <w:proofErr w:type="gramStart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0307A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 {</w:t>
      </w:r>
    </w:p>
    <w:p w14:paraId="3DF9B21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   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/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= 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a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b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2F32B9D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}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{</w:t>
      </w:r>
    </w:p>
    <w:p w14:paraId="480FFC2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   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"Error! Division by zero is not allowed."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2849C4A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>            }</w:t>
      </w:r>
    </w:p>
    <w:p w14:paraId="310A1C0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0307A9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6BE103F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proofErr w:type="gramStart"/>
      <w:r w:rsidRPr="000307A9">
        <w:rPr>
          <w:rFonts w:ascii="Consolas" w:hAnsi="Consolas"/>
          <w:color w:val="C586C0"/>
          <w:sz w:val="21"/>
          <w:szCs w:val="21"/>
          <w:lang w:val="en-US"/>
        </w:rPr>
        <w:t>default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:</w:t>
      </w:r>
      <w:proofErr w:type="gramEnd"/>
    </w:p>
    <w:p w14:paraId="3261FE03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proofErr w:type="spellStart"/>
      <w:r w:rsidRPr="000307A9">
        <w:rPr>
          <w:rFonts w:ascii="Consolas" w:hAnsi="Consolas"/>
          <w:color w:val="FFFFFF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"Error! The operator is not correct or supported."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C4656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proofErr w:type="spellStart"/>
      <w:r w:rsidRPr="005C4656">
        <w:rPr>
          <w:rFonts w:ascii="Consolas" w:hAnsi="Consolas"/>
          <w:color w:val="FFFFFF"/>
          <w:sz w:val="21"/>
          <w:szCs w:val="21"/>
          <w:lang w:val="en-US"/>
        </w:rPr>
        <w:t>endl</w:t>
      </w:r>
      <w:proofErr w:type="spellEnd"/>
      <w:r w:rsidRPr="005C4656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745A867D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            </w:t>
      </w:r>
      <w:r w:rsidRPr="005C4656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>;    </w:t>
      </w:r>
    </w:p>
    <w:p w14:paraId="4FE65B9A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FFFFFF"/>
          <w:sz w:val="21"/>
          <w:szCs w:val="21"/>
          <w:lang w:val="en-US"/>
        </w:rPr>
        <w:t>    }</w:t>
      </w:r>
    </w:p>
    <w:p w14:paraId="5354F5E4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C4656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C465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C4656">
        <w:rPr>
          <w:rFonts w:ascii="Consolas" w:hAnsi="Consolas"/>
          <w:color w:val="FFFFFF"/>
          <w:sz w:val="21"/>
          <w:szCs w:val="21"/>
          <w:lang w:val="en-US"/>
        </w:rPr>
        <w:t>;</w:t>
      </w:r>
    </w:p>
    <w:p w14:paraId="7D6A0896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05AC21F1" w14:textId="1EAD767D" w:rsidR="000307A9" w:rsidRPr="005C4656" w:rsidRDefault="000307A9">
      <w:pPr>
        <w:rPr>
          <w:color w:val="000000"/>
          <w:spacing w:val="3"/>
          <w:sz w:val="28"/>
          <w:szCs w:val="28"/>
          <w:lang w:val="en-US"/>
        </w:rPr>
      </w:pPr>
      <w:r w:rsidRPr="005C4656">
        <w:rPr>
          <w:color w:val="000000"/>
          <w:spacing w:val="3"/>
          <w:sz w:val="28"/>
          <w:szCs w:val="28"/>
          <w:lang w:val="en-US"/>
        </w:rPr>
        <w:br w:type="page"/>
      </w:r>
    </w:p>
    <w:p w14:paraId="7FA74F35" w14:textId="77777777" w:rsidR="000307A9" w:rsidRPr="005C4656" w:rsidRDefault="000307A9" w:rsidP="00672919">
      <w:pPr>
        <w:spacing w:line="360" w:lineRule="auto"/>
        <w:ind w:left="-851" w:firstLine="851"/>
        <w:jc w:val="both"/>
        <w:rPr>
          <w:color w:val="000000"/>
          <w:spacing w:val="3"/>
          <w:sz w:val="28"/>
          <w:szCs w:val="28"/>
          <w:lang w:val="en-US"/>
        </w:rPr>
      </w:pPr>
    </w:p>
    <w:p w14:paraId="14210C17" w14:textId="0DBC681A" w:rsidR="000307A9" w:rsidRPr="005C4656" w:rsidRDefault="000307A9" w:rsidP="00672919">
      <w:pPr>
        <w:spacing w:line="360" w:lineRule="auto"/>
        <w:ind w:left="-851" w:firstLine="851"/>
        <w:jc w:val="both"/>
        <w:rPr>
          <w:b/>
          <w:bCs/>
          <w:color w:val="000000"/>
          <w:spacing w:val="3"/>
          <w:sz w:val="28"/>
          <w:szCs w:val="28"/>
          <w:lang w:val="en-US"/>
        </w:rPr>
      </w:pPr>
      <w:r w:rsidRPr="005C4656">
        <w:rPr>
          <w:b/>
          <w:bCs/>
          <w:color w:val="000000"/>
          <w:spacing w:val="3"/>
          <w:sz w:val="28"/>
          <w:szCs w:val="28"/>
          <w:lang w:val="en-US"/>
        </w:rPr>
        <w:t xml:space="preserve">2 </w:t>
      </w:r>
      <w:r w:rsidRPr="000307A9">
        <w:rPr>
          <w:b/>
          <w:bCs/>
          <w:color w:val="000000"/>
          <w:spacing w:val="3"/>
          <w:sz w:val="28"/>
          <w:szCs w:val="28"/>
        </w:rPr>
        <w:t>Ассемблерный</w:t>
      </w:r>
      <w:r w:rsidRPr="005C4656">
        <w:rPr>
          <w:b/>
          <w:bCs/>
          <w:color w:val="000000"/>
          <w:spacing w:val="3"/>
          <w:sz w:val="28"/>
          <w:szCs w:val="28"/>
          <w:lang w:val="en-US"/>
        </w:rPr>
        <w:t xml:space="preserve"> </w:t>
      </w:r>
      <w:r w:rsidRPr="000307A9">
        <w:rPr>
          <w:b/>
          <w:bCs/>
          <w:color w:val="000000"/>
          <w:spacing w:val="3"/>
          <w:sz w:val="28"/>
          <w:szCs w:val="28"/>
        </w:rPr>
        <w:t>код</w:t>
      </w:r>
    </w:p>
    <w:p w14:paraId="64B2485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bookmarkStart w:id="1" w:name="_Hlk222990302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.file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"calc.cpp"</w:t>
      </w:r>
    </w:p>
    <w:p w14:paraId="268E283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GNU C++17 (GCC) version 15.2.1 20260209 (x86_64-pc-linux-gnu)</w:t>
      </w:r>
    </w:p>
    <w:p w14:paraId="36A9B46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  compiled by GNU C version 15.2.1 20260209, GMP version 6.3.0, MPFR version 4.2.2, MPC version 1.3.1,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isl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version isl-0.27-GMP</w:t>
      </w:r>
    </w:p>
    <w:p w14:paraId="277B896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4952D2B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GGC heuristics: --param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ggc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-min-expand=100 --param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ggc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-min-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heapsize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=131072</w:t>
      </w:r>
    </w:p>
    <w:p w14:paraId="0969927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options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passed: -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mtune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=generic -march=x86-64</w:t>
      </w:r>
    </w:p>
    <w:p w14:paraId="3224A19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.text</w:t>
      </w:r>
    </w:p>
    <w:p w14:paraId="425901B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B5CEA8"/>
          <w:sz w:val="21"/>
          <w:szCs w:val="21"/>
          <w:lang w:val="en-US"/>
        </w:rPr>
        <w:t>#A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PP</w:t>
      </w:r>
    </w:p>
    <w:p w14:paraId="6BA2AE3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globl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_ZSt21ios_base_library_initv</w:t>
      </w:r>
    </w:p>
    <w:p w14:paraId="5B02D97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.section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rodata</w:t>
      </w:r>
      <w:proofErr w:type="spellEnd"/>
    </w:p>
    <w:p w14:paraId="175E51F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87B94D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"Enter two numbers : "</w:t>
      </w:r>
    </w:p>
    <w:p w14:paraId="5809348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.align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7431CD2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3598396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"Enter operator(+ , - , * , / , %) : "</w:t>
      </w:r>
    </w:p>
    <w:p w14:paraId="2BDEA4A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75F165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+ "</w:t>
      </w:r>
    </w:p>
    <w:p w14:paraId="35E8337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280B106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= "</w:t>
      </w:r>
    </w:p>
    <w:p w14:paraId="4B80434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2A13C0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- "</w:t>
      </w:r>
    </w:p>
    <w:p w14:paraId="4E87C3F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497586C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* "</w:t>
      </w:r>
    </w:p>
    <w:p w14:paraId="3CC0C5B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4A6E625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 / "</w:t>
      </w:r>
    </w:p>
    <w:p w14:paraId="07BE669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.align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2E71717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5119A85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"Error! Division by zero is not allowed."</w:t>
      </w:r>
    </w:p>
    <w:p w14:paraId="605BAC2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.align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37E7535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.LC9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40760DC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.string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"Error! The operator is not correct or supported."</w:t>
      </w:r>
      <w:bookmarkEnd w:id="1"/>
    </w:p>
    <w:p w14:paraId="0BFB297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#NO_APP</w:t>
      </w:r>
    </w:p>
    <w:p w14:paraId="3D7381F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.text</w:t>
      </w:r>
    </w:p>
    <w:p w14:paraId="134DCD9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globl</w:t>
      </w:r>
      <w:proofErr w:type="spellEnd"/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</w:p>
    <w:p w14:paraId="2AD563D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.type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@function</w:t>
      </w:r>
    </w:p>
    <w:p w14:paraId="5764E3B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548183F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.LFB2256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07B00D9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cfi_startproc</w:t>
      </w:r>
      <w:proofErr w:type="spellEnd"/>
    </w:p>
    <w:p w14:paraId="0807486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pushq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A7187B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cfi_def_cfa_offset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16</w:t>
      </w:r>
    </w:p>
    <w:p w14:paraId="10711BD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cfi_offset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</w:p>
    <w:p w14:paraId="5E464AE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</w:t>
      </w:r>
    </w:p>
    <w:p w14:paraId="49B3FEB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cfi_def_cfa_register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6</w:t>
      </w:r>
    </w:p>
    <w:p w14:paraId="193FB64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subq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$32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3C40AF0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./calc.cpp:4: int 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main(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){</w:t>
      </w:r>
    </w:p>
    <w:p w14:paraId="1887E60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fs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MEM[(&lt;address-space-1&gt; long unsigned int *)40B], tmp146</w:t>
      </w:r>
    </w:p>
    <w:p w14:paraId="30907AC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tmp146, D.62323</w:t>
      </w:r>
    </w:p>
    <w:p w14:paraId="31C1FA4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xorl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tmp146</w:t>
      </w:r>
    </w:p>
    <w:p w14:paraId="79AB708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lastRenderedPageBreak/>
        <w:t xml:space="preserve"># ./calc.cpp:6: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&lt;&lt;"Enter two 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numbers :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";</w:t>
      </w:r>
    </w:p>
    <w:p w14:paraId="4108B2C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tmp147</w:t>
      </w:r>
    </w:p>
    <w:p w14:paraId="05BE432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tmp148</w:t>
      </w:r>
    </w:p>
    <w:p w14:paraId="6F22C2A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tmp147,</w:t>
      </w:r>
    </w:p>
    <w:p w14:paraId="23923CD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tmp148,</w:t>
      </w:r>
    </w:p>
    <w:p w14:paraId="3C34B23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CA4AA1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./calc.cpp:7: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cin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&gt;&gt;a&gt;&gt;b;     //input two operands</w:t>
      </w:r>
    </w:p>
    <w:p w14:paraId="641EE9B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tmp149</w:t>
      </w:r>
    </w:p>
    <w:p w14:paraId="10F9AAE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_ZSt3cin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tmp150</w:t>
      </w:r>
    </w:p>
    <w:p w14:paraId="551E8FC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tmp149,</w:t>
      </w:r>
    </w:p>
    <w:p w14:paraId="107E84A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tmp150,</w:t>
      </w:r>
    </w:p>
    <w:p w14:paraId="60B4FAA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ZNSirsERd@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</w:p>
    <w:p w14:paraId="1A01952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_1</w:t>
      </w:r>
    </w:p>
    <w:p w14:paraId="49C44FB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./calc.cpp:7: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cin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&gt;&gt;a&gt;&gt;b;     //input two operands</w:t>
      </w:r>
    </w:p>
    <w:p w14:paraId="0B31EE3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tmp151</w:t>
      </w:r>
    </w:p>
    <w:p w14:paraId="158BFD8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tmp151,</w:t>
      </w:r>
    </w:p>
    <w:p w14:paraId="36893C0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_1,</w:t>
      </w:r>
    </w:p>
    <w:p w14:paraId="49D1475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ZNSirsERd@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</w:p>
    <w:p w14:paraId="7CAAAA2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./calc.cpp:10: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&lt;&lt;"Enter 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operator(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+ , - , * , / , %) : ";</w:t>
      </w:r>
    </w:p>
    <w:p w14:paraId="3A4F447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tmp152</w:t>
      </w:r>
    </w:p>
    <w:p w14:paraId="0E021AB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tmp153</w:t>
      </w:r>
    </w:p>
    <w:p w14:paraId="01C6B82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tmp152,</w:t>
      </w:r>
    </w:p>
    <w:p w14:paraId="3F930DA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tmp153,</w:t>
      </w:r>
    </w:p>
    <w:p w14:paraId="077E971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E76D6F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./calc.cpp:11: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cin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&gt;&gt;op;    //input operator</w:t>
      </w:r>
    </w:p>
    <w:p w14:paraId="5020E55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tmp154</w:t>
      </w:r>
    </w:p>
    <w:p w14:paraId="190B3C3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_ZSt3cin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tmp155</w:t>
      </w:r>
    </w:p>
    <w:p w14:paraId="5F12866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tmp154,</w:t>
      </w:r>
    </w:p>
    <w:p w14:paraId="64BB685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tmp155,</w:t>
      </w:r>
    </w:p>
    <w:p w14:paraId="049E0D8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_ZStrsIcSt11char_traitsIcEERSt13basic_istreamIT_T0_ES6_RS3_@PLT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E7896B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./calc.cpp:13:     switch(op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){</w:t>
      </w:r>
      <w:proofErr w:type="gramEnd"/>
    </w:p>
    <w:p w14:paraId="333A61D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movzbl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</w:t>
      </w:r>
      <w:proofErr w:type="gramEnd"/>
      <w:r w:rsidRPr="000307A9">
        <w:rPr>
          <w:rFonts w:ascii="Consolas" w:hAnsi="Consolas"/>
          <w:color w:val="B5CEA8"/>
          <w:sz w:val="21"/>
          <w:szCs w:val="21"/>
          <w:lang w:val="en-US"/>
        </w:rPr>
        <w:t>25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op, op.0_2</w:t>
      </w:r>
    </w:p>
    <w:p w14:paraId="61C9396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movsbl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%</w:t>
      </w:r>
      <w:proofErr w:type="gramEnd"/>
      <w:r w:rsidRPr="000307A9">
        <w:rPr>
          <w:rFonts w:ascii="Consolas" w:hAnsi="Consolas"/>
          <w:color w:val="4EC9B0"/>
          <w:sz w:val="21"/>
          <w:szCs w:val="21"/>
          <w:lang w:val="en-US"/>
        </w:rPr>
        <w:t>al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op.0_2, _3</w:t>
      </w:r>
    </w:p>
    <w:p w14:paraId="7FABB6E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./calc.cpp:13:     switch(op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){</w:t>
      </w:r>
      <w:proofErr w:type="gramEnd"/>
    </w:p>
    <w:p w14:paraId="799576C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75FA20E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L2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17CE41A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5EBA3D0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jg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L3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29C3EB5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5C28527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L4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11F1056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666966F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jg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L3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74A0A33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51A274B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L5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60651E9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cmpl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$43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_3</w:t>
      </w:r>
    </w:p>
    <w:p w14:paraId="2253A64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jne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7E1FC63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./calc.cpp:15: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+ " &lt;&lt; b &lt;&lt; " = " &lt;&lt; a +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2403270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a.1_4</w:t>
      </w:r>
    </w:p>
    <w:p w14:paraId="27FE3B9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./calc.cpp:15: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+ " &lt;&lt; b &lt;&lt; " = " &lt;&lt; a +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5F412B8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tmp156</w:t>
      </w:r>
    </w:p>
    <w:p w14:paraId="6230D1A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a.1_4,</w:t>
      </w:r>
    </w:p>
    <w:p w14:paraId="05E8098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tmp156,</w:t>
      </w:r>
    </w:p>
    <w:p w14:paraId="31C23E4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03DD345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lastRenderedPageBreak/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_5</w:t>
      </w:r>
    </w:p>
    <w:p w14:paraId="582EC18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./calc.cpp:15: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+ " &lt;&lt; b &lt;&lt; " = " &lt;&lt; a +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14C4426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tmp157</w:t>
      </w:r>
    </w:p>
    <w:p w14:paraId="4834066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tmp157,</w:t>
      </w:r>
    </w:p>
    <w:p w14:paraId="0EE6F5A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_5,</w:t>
      </w:r>
    </w:p>
    <w:p w14:paraId="4D6B367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2515B73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_6</w:t>
      </w:r>
    </w:p>
    <w:p w14:paraId="4D23A5F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./calc.cpp:15: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+ " &lt;&lt; b &lt;&lt; " = " &lt;&lt; a +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6BA2791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b.2_7</w:t>
      </w:r>
    </w:p>
    <w:p w14:paraId="530BBC4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./calc.cpp:15: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+ " &lt;&lt; b &lt;&lt; " = " &lt;&lt; a +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0442925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b.2_7,</w:t>
      </w:r>
    </w:p>
    <w:p w14:paraId="08F4BCF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_6,</w:t>
      </w:r>
    </w:p>
    <w:p w14:paraId="300233C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F88861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_8</w:t>
      </w:r>
    </w:p>
    <w:p w14:paraId="138E3BA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./calc.cpp:15: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+ " &lt;&lt; b &lt;&lt; " = " &lt;&lt; a +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5292B70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tmp158</w:t>
      </w:r>
    </w:p>
    <w:p w14:paraId="6184671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tmp158,</w:t>
      </w:r>
    </w:p>
    <w:p w14:paraId="2F73347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_8,</w:t>
      </w:r>
    </w:p>
    <w:p w14:paraId="71AFCC8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004581E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_9</w:t>
      </w:r>
    </w:p>
    <w:p w14:paraId="05962DC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./calc.cpp:15: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+ " &lt;&lt; b &lt;&lt; " = " &lt;&lt; a +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6D65F19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a.3_10</w:t>
      </w:r>
    </w:p>
    <w:p w14:paraId="7AF344E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b.4_11</w:t>
      </w:r>
    </w:p>
    <w:p w14:paraId="61A81BD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addsd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b.4_11, a.3_10</w:t>
      </w:r>
    </w:p>
    <w:p w14:paraId="094064D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a.3_10, _12</w:t>
      </w:r>
    </w:p>
    <w:p w14:paraId="066A4BC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_12,</w:t>
      </w:r>
    </w:p>
    <w:p w14:paraId="36E8D9F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_9,</w:t>
      </w:r>
    </w:p>
    <w:p w14:paraId="1DFDE08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2F9C273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./calc.cpp:15: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+ " &lt;&lt; b &lt;&lt; " = " &lt;&lt; a +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14991FF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tmp160</w:t>
      </w:r>
    </w:p>
    <w:p w14:paraId="516CA01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tmp159,</w:t>
      </w:r>
    </w:p>
    <w:p w14:paraId="4F46B69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_13,</w:t>
      </w:r>
    </w:p>
    <w:p w14:paraId="66D7EB6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ZNSolsEPFRSoS_E@PLT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046F279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./calc.cpp:16:             break;</w:t>
      </w:r>
    </w:p>
    <w:p w14:paraId="374D81E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jmp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37E26E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09A85D6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./calc.cpp:18: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- " &lt;&lt; b &lt;&lt; " = " &lt;&lt; a -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1B13928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a.5_14</w:t>
      </w:r>
    </w:p>
    <w:p w14:paraId="58E83C2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./calc.cpp:18: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- " &lt;&lt; b &lt;&lt; " = " &lt;&lt; a -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60585D1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tmp161</w:t>
      </w:r>
    </w:p>
    <w:p w14:paraId="38F8FD2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a.5_14,</w:t>
      </w:r>
    </w:p>
    <w:p w14:paraId="4315607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tmp161,</w:t>
      </w:r>
    </w:p>
    <w:p w14:paraId="2621B8A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6B4A95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_15</w:t>
      </w:r>
    </w:p>
    <w:p w14:paraId="0BD158E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./calc.cpp:18: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- " &lt;&lt; b &lt;&lt; " = " &lt;&lt; a -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794D72B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tmp162</w:t>
      </w:r>
    </w:p>
    <w:p w14:paraId="2B36783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tmp162,</w:t>
      </w:r>
    </w:p>
    <w:p w14:paraId="63AE0C7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_15,</w:t>
      </w:r>
    </w:p>
    <w:p w14:paraId="272176E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9DAE91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_16</w:t>
      </w:r>
    </w:p>
    <w:p w14:paraId="6E2DC0A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./calc.cpp:18: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- " &lt;&lt; b &lt;&lt; " = " &lt;&lt; a -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6C4556B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b.6_17</w:t>
      </w:r>
    </w:p>
    <w:p w14:paraId="3B1D327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lastRenderedPageBreak/>
        <w:t xml:space="preserve"># ./calc.cpp:18: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- " &lt;&lt; b &lt;&lt; " = " &lt;&lt; a -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6A2562F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b.6_17,</w:t>
      </w:r>
    </w:p>
    <w:p w14:paraId="3753250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_16,</w:t>
      </w:r>
    </w:p>
    <w:p w14:paraId="0BC0625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6E88C96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_18</w:t>
      </w:r>
    </w:p>
    <w:p w14:paraId="10A2E6D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./calc.cpp:18: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- " &lt;&lt; b &lt;&lt; " = " &lt;&lt; a -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547F3E3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tmp163</w:t>
      </w:r>
    </w:p>
    <w:p w14:paraId="3081C77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tmp163,</w:t>
      </w:r>
    </w:p>
    <w:p w14:paraId="7DCD64F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_18,</w:t>
      </w:r>
    </w:p>
    <w:p w14:paraId="4BA7179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64400C9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_19</w:t>
      </w:r>
    </w:p>
    <w:p w14:paraId="082FBA7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./calc.cpp:18: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- " &lt;&lt; b &lt;&lt; " = " &lt;&lt; a -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2A108D1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a.7_20</w:t>
      </w:r>
    </w:p>
    <w:p w14:paraId="580197D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b.8_21</w:t>
      </w:r>
    </w:p>
    <w:p w14:paraId="502B60A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subsd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b.8_21, a.7_20</w:t>
      </w:r>
    </w:p>
    <w:p w14:paraId="2B2709E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a.7_20, _22</w:t>
      </w:r>
    </w:p>
    <w:p w14:paraId="13B3E81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_22,</w:t>
      </w:r>
    </w:p>
    <w:p w14:paraId="77DAA56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_19,</w:t>
      </w:r>
    </w:p>
    <w:p w14:paraId="1A08100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25A90A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./calc.cpp:18: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- " &lt;&lt; b &lt;&lt; " = " &lt;&lt; a -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276C9A3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tmp165</w:t>
      </w:r>
    </w:p>
    <w:p w14:paraId="0C65A66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tmp164,</w:t>
      </w:r>
    </w:p>
    <w:p w14:paraId="32AE40A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_23,</w:t>
      </w:r>
    </w:p>
    <w:p w14:paraId="61F3CC3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ZNSolsEPFRSoS_E@PLT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60EF447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./calc.cpp:19:             break;</w:t>
      </w:r>
    </w:p>
    <w:p w14:paraId="56231A5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jmp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BB67EE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432E609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./calc.cpp:21: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* " &lt;&lt; b &lt;&lt; " = " &lt;&lt; a *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653B8AE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a.9_24</w:t>
      </w:r>
    </w:p>
    <w:p w14:paraId="384D36F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./calc.cpp:21: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* " &lt;&lt; b &lt;&lt; " = " &lt;&lt; a *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054229D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tmp166</w:t>
      </w:r>
    </w:p>
    <w:p w14:paraId="564B4EC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a.9_24,</w:t>
      </w:r>
    </w:p>
    <w:p w14:paraId="221B15C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tmp166,</w:t>
      </w:r>
    </w:p>
    <w:p w14:paraId="041FE83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71D175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_25</w:t>
      </w:r>
    </w:p>
    <w:p w14:paraId="1214703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./calc.cpp:21: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* " &lt;&lt; b &lt;&lt; " = " &lt;&lt; a *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3522D0F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.LC5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tmp167</w:t>
      </w:r>
    </w:p>
    <w:p w14:paraId="13B86B4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tmp167,</w:t>
      </w:r>
    </w:p>
    <w:p w14:paraId="24F855D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_25,</w:t>
      </w:r>
    </w:p>
    <w:p w14:paraId="6600F04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D0F3E0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_26</w:t>
      </w:r>
    </w:p>
    <w:p w14:paraId="5CCB185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./calc.cpp:21: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* " &lt;&lt; b &lt;&lt; " = " &lt;&lt; a *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76708E6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b.10_27</w:t>
      </w:r>
    </w:p>
    <w:p w14:paraId="5712E67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./calc.cpp:21: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* " &lt;&lt; b &lt;&lt; " = " &lt;&lt; a *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0B21661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b.10_27,</w:t>
      </w:r>
    </w:p>
    <w:p w14:paraId="1B562C9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_26,</w:t>
      </w:r>
    </w:p>
    <w:p w14:paraId="53F8709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D0460B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_28</w:t>
      </w:r>
    </w:p>
    <w:p w14:paraId="2BFF431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./calc.cpp:21: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* " &lt;&lt; b &lt;&lt; " = " &lt;&lt; a *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7ABDB7D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tmp168</w:t>
      </w:r>
    </w:p>
    <w:p w14:paraId="5B43E32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tmp168,</w:t>
      </w:r>
    </w:p>
    <w:p w14:paraId="566DC31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_28,</w:t>
      </w:r>
    </w:p>
    <w:p w14:paraId="4BE2B34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lastRenderedPageBreak/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304AE2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_29</w:t>
      </w:r>
    </w:p>
    <w:p w14:paraId="759984E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./calc.cpp:21: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* " &lt;&lt; b &lt;&lt; " = " &lt;&lt; a *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1D8B718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a.11_30</w:t>
      </w:r>
    </w:p>
    <w:p w14:paraId="098DF32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b.12_31</w:t>
      </w:r>
    </w:p>
    <w:p w14:paraId="25B6B74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mulsd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b.12_31, a.11_30</w:t>
      </w:r>
    </w:p>
    <w:p w14:paraId="6DA0EB0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a.11_30, _32</w:t>
      </w:r>
    </w:p>
    <w:p w14:paraId="5165C1D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_32,</w:t>
      </w:r>
    </w:p>
    <w:p w14:paraId="47CA1B7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_29,</w:t>
      </w:r>
    </w:p>
    <w:p w14:paraId="2F8C6D3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946874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./calc.cpp:21: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* " &lt;&lt; b &lt;&lt; " = " &lt;&lt; a *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61C1C19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tmp170</w:t>
      </w:r>
    </w:p>
    <w:p w14:paraId="612D445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tmp169,</w:t>
      </w:r>
    </w:p>
    <w:p w14:paraId="20A32F5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_33,</w:t>
      </w:r>
    </w:p>
    <w:p w14:paraId="2F5D15B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ZNSolsEPFRSoS_E@PLT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2117154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./calc.cpp:22:             break;    </w:t>
      </w:r>
    </w:p>
    <w:p w14:paraId="0D97173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jmp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861453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46A9DC7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./calc.cpp:24:             if (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b !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= 0) {</w:t>
      </w:r>
    </w:p>
    <w:p w14:paraId="7D7CDBE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b.13_34</w:t>
      </w:r>
    </w:p>
    <w:p w14:paraId="3A0D697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./calc.cpp:24:             if (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b !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= 0) {</w:t>
      </w:r>
    </w:p>
    <w:p w14:paraId="2F92C7D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pxor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tmp171</w:t>
      </w:r>
    </w:p>
    <w:p w14:paraId="2D08D73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ucomisd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tmp171, b.13_34</w:t>
      </w:r>
    </w:p>
    <w:p w14:paraId="4734886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L12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4562DA0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pxor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tmp172</w:t>
      </w:r>
    </w:p>
    <w:p w14:paraId="7C53E26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ucomisd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tmp172, b.13_34</w:t>
      </w:r>
    </w:p>
    <w:p w14:paraId="3920DC9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L7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3CBC353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.L12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B51A7E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./calc.cpp:25:    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/ " &lt;&lt; b &lt;&lt; " = " &lt;&lt; a /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26A3934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a.14_35</w:t>
      </w:r>
    </w:p>
    <w:p w14:paraId="6C56BBE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./calc.cpp:25:    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/ " &lt;&lt; b &lt;&lt; " = " &lt;&lt; a /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567358F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tmp173</w:t>
      </w:r>
    </w:p>
    <w:p w14:paraId="22290A0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a.14_35,</w:t>
      </w:r>
    </w:p>
    <w:p w14:paraId="1B72392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tmp173,</w:t>
      </w:r>
    </w:p>
    <w:p w14:paraId="080891F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BD4C56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_36</w:t>
      </w:r>
    </w:p>
    <w:p w14:paraId="3CA54F3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./calc.cpp:25:    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/ " &lt;&lt; b &lt;&lt; " = " &lt;&lt; a /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2CDBD7A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tmp174</w:t>
      </w:r>
    </w:p>
    <w:p w14:paraId="08EDEFA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tmp174,</w:t>
      </w:r>
    </w:p>
    <w:p w14:paraId="2B0E968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_36,</w:t>
      </w:r>
    </w:p>
    <w:p w14:paraId="69B29FB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04A669C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_37</w:t>
      </w:r>
    </w:p>
    <w:p w14:paraId="7F33DA0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./calc.cpp:25:    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/ " &lt;&lt; b &lt;&lt; " = " &lt;&lt; a /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033FC18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b.15_38</w:t>
      </w:r>
    </w:p>
    <w:p w14:paraId="3FF0AF2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./calc.cpp:25:    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/ " &lt;&lt; b &lt;&lt; " = " &lt;&lt; a /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0F7CA48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b.15_38,</w:t>
      </w:r>
    </w:p>
    <w:p w14:paraId="3BC1418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_37,</w:t>
      </w:r>
    </w:p>
    <w:p w14:paraId="7FFB105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lastRenderedPageBreak/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DAE939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_39</w:t>
      </w:r>
    </w:p>
    <w:p w14:paraId="0D61453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./calc.cpp:25:    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/ " &lt;&lt; b &lt;&lt; " = " &lt;&lt; a /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67A88F9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tmp175</w:t>
      </w:r>
    </w:p>
    <w:p w14:paraId="48997A6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tmp175,</w:t>
      </w:r>
    </w:p>
    <w:p w14:paraId="42FAC15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_39,</w:t>
      </w:r>
    </w:p>
    <w:p w14:paraId="28D8690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142B28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, _40</w:t>
      </w:r>
    </w:p>
    <w:p w14:paraId="46C87FB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./calc.cpp:25:    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/ " &lt;&lt; b &lt;&lt; " = " &lt;&lt; a /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14D9A8E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-24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a, a.16_41</w:t>
      </w:r>
    </w:p>
    <w:p w14:paraId="7D30F8E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b.17_42</w:t>
      </w:r>
    </w:p>
    <w:p w14:paraId="5AC8EFE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divsd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b.17_42, a.16_41</w:t>
      </w:r>
    </w:p>
    <w:p w14:paraId="69A98B2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a.16_41, _43</w:t>
      </w:r>
    </w:p>
    <w:p w14:paraId="284C1D2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_43,</w:t>
      </w:r>
    </w:p>
    <w:p w14:paraId="0B072DA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_40,</w:t>
      </w:r>
    </w:p>
    <w:p w14:paraId="2D6FE46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ZNSolsEd@PLT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89ABAE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./calc.cpp:25:    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a &lt;&lt; " / " &lt;&lt; b &lt;&lt; " = " &lt;&lt; a / b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23012E8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tmp177</w:t>
      </w:r>
    </w:p>
    <w:p w14:paraId="7F6389A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tmp176,</w:t>
      </w:r>
    </w:p>
    <w:p w14:paraId="28A4888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_44,</w:t>
      </w:r>
    </w:p>
    <w:p w14:paraId="4B15CFF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ZNSolsEPFRSoS_E@PLT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1ED7664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./calc.cpp:29:             break;</w:t>
      </w:r>
    </w:p>
    <w:p w14:paraId="487AC8A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jmp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29712808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7519819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./calc.cpp:27:    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"Error! Division by zero is not allowed."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6E8C562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tmp178</w:t>
      </w:r>
    </w:p>
    <w:p w14:paraId="18D275F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tmp179</w:t>
      </w:r>
    </w:p>
    <w:p w14:paraId="5D04E73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tmp178,</w:t>
      </w:r>
    </w:p>
    <w:p w14:paraId="2027ECD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tmp179,</w:t>
      </w:r>
    </w:p>
    <w:p w14:paraId="36B5101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5B36964C" w14:textId="77777777" w:rsidR="000307A9" w:rsidRPr="005C4656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./calc.cpp:27:    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"Error! Division by zero is not allowed." </w:t>
      </w:r>
      <w:r w:rsidRPr="005C4656">
        <w:rPr>
          <w:rFonts w:ascii="Consolas" w:hAnsi="Consolas"/>
          <w:color w:val="7CA668"/>
          <w:sz w:val="21"/>
          <w:szCs w:val="21"/>
          <w:lang w:val="en-US"/>
        </w:rPr>
        <w:t xml:space="preserve">&lt;&lt; </w:t>
      </w:r>
      <w:proofErr w:type="spellStart"/>
      <w:r w:rsidRPr="005C4656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5C4656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5830C2F1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4656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tmp181</w:t>
      </w:r>
    </w:p>
    <w:p w14:paraId="61B36F8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tmp180,</w:t>
      </w:r>
    </w:p>
    <w:p w14:paraId="3BC9FE3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_45,</w:t>
      </w:r>
    </w:p>
    <w:p w14:paraId="4F2B111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ZNSolsEPFRSoS_E@PLT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423CBD7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./calc.cpp:29:             break;</w:t>
      </w:r>
    </w:p>
    <w:p w14:paraId="2F3E151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jmp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BBCD5EB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.L3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1667972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./calc.cpp:31: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"Error! The operator is not correct or supported."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1F1E7389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.LC9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tmp182</w:t>
      </w:r>
    </w:p>
    <w:p w14:paraId="6E43035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tmp183</w:t>
      </w:r>
    </w:p>
    <w:p w14:paraId="1BE51A9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tmp182,</w:t>
      </w:r>
    </w:p>
    <w:p w14:paraId="3F3B07C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tmp183,</w:t>
      </w:r>
    </w:p>
    <w:p w14:paraId="56A611B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C03858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lastRenderedPageBreak/>
        <w:t xml:space="preserve"># ./calc.cpp:31:        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&lt;&lt; "Error! The operator is not correct or supported." &lt;&lt;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endl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>;</w:t>
      </w:r>
    </w:p>
    <w:p w14:paraId="6E27892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tmp185</w:t>
      </w:r>
    </w:p>
    <w:p w14:paraId="7DC48A15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tmp184,</w:t>
      </w:r>
    </w:p>
    <w:p w14:paraId="77F2326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_46,</w:t>
      </w:r>
    </w:p>
    <w:p w14:paraId="21846D1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ZNSolsEPFRSoS_E@PLT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705AC75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./calc.cpp:32:             break;    </w:t>
      </w:r>
    </w:p>
    <w:p w14:paraId="659DBA8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nop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</w:p>
    <w:p w14:paraId="6F09C52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64DD498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./calc.cpp:34:     return 0;</w:t>
      </w:r>
    </w:p>
    <w:p w14:paraId="185A8A4D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movl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$0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_107</w:t>
      </w:r>
    </w:p>
    <w:p w14:paraId="64785FA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./calc.cpp:35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: }</w:t>
      </w:r>
      <w:proofErr w:type="gramEnd"/>
    </w:p>
    <w:p w14:paraId="78FB300F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D.62323, tmp187</w:t>
      </w:r>
    </w:p>
    <w:p w14:paraId="576FA2D6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subq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fs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MEM[(&lt;address-space-1&gt; long unsigned int *)40B], tmp187</w:t>
      </w:r>
    </w:p>
    <w:p w14:paraId="70C6E17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je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L11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18C406B2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stack_chk_fail@PLT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3418F57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.L11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7524CAA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leave   </w:t>
      </w:r>
    </w:p>
    <w:p w14:paraId="1F805964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cfi_def_cfa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19F225A0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ret </w:t>
      </w:r>
    </w:p>
    <w:p w14:paraId="799A2BDC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cfi_endproc</w:t>
      </w:r>
      <w:proofErr w:type="spellEnd"/>
    </w:p>
    <w:p w14:paraId="2A9194BA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.LFE2256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2E037C83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.size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.-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main</w:t>
      </w:r>
    </w:p>
    <w:p w14:paraId="56CC785E" w14:textId="77777777" w:rsidR="000307A9" w:rsidRPr="000307A9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9CDCFE"/>
          <w:sz w:val="21"/>
          <w:szCs w:val="21"/>
          <w:lang w:val="en-US"/>
        </w:rPr>
        <w:t>.ident</w:t>
      </w:r>
      <w:proofErr w:type="gram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CE9178"/>
          <w:sz w:val="21"/>
          <w:szCs w:val="21"/>
          <w:lang w:val="en-US"/>
        </w:rPr>
        <w:t>"GCC: (GNU) 15.2.1 20260209"</w:t>
      </w:r>
    </w:p>
    <w:p w14:paraId="7D3292A0" w14:textId="77777777" w:rsidR="000307A9" w:rsidRPr="00D804FB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gramStart"/>
      <w:r w:rsidRPr="00D804FB">
        <w:rPr>
          <w:rFonts w:ascii="Consolas" w:hAnsi="Consolas"/>
          <w:color w:val="9CDCFE"/>
          <w:sz w:val="21"/>
          <w:szCs w:val="21"/>
        </w:rPr>
        <w:t>.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section</w:t>
      </w:r>
      <w:proofErr w:type="gramEnd"/>
      <w:r w:rsidRPr="00D804FB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9CDCFE"/>
          <w:sz w:val="21"/>
          <w:szCs w:val="21"/>
        </w:rPr>
        <w:t>.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note</w:t>
      </w:r>
      <w:r w:rsidRPr="00D804FB">
        <w:rPr>
          <w:rFonts w:ascii="Consolas" w:hAnsi="Consolas"/>
          <w:color w:val="9CDCFE"/>
          <w:sz w:val="21"/>
          <w:szCs w:val="21"/>
        </w:rPr>
        <w:t>.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GNU</w:t>
      </w:r>
      <w:r w:rsidRPr="00D804FB">
        <w:rPr>
          <w:rFonts w:ascii="Consolas" w:hAnsi="Consolas"/>
          <w:color w:val="FFFFFF"/>
          <w:sz w:val="21"/>
          <w:szCs w:val="21"/>
        </w:rPr>
        <w:t>-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stack</w:t>
      </w:r>
      <w:r w:rsidRPr="00D804FB">
        <w:rPr>
          <w:rFonts w:ascii="Consolas" w:hAnsi="Consolas"/>
          <w:color w:val="FFFFFF"/>
          <w:sz w:val="21"/>
          <w:szCs w:val="21"/>
        </w:rPr>
        <w:t>,</w:t>
      </w:r>
      <w:r w:rsidRPr="00D804FB">
        <w:rPr>
          <w:rFonts w:ascii="Consolas" w:hAnsi="Consolas"/>
          <w:color w:val="CE9178"/>
          <w:sz w:val="21"/>
          <w:szCs w:val="21"/>
        </w:rPr>
        <w:t>""</w:t>
      </w:r>
      <w:r w:rsidRPr="00D804FB">
        <w:rPr>
          <w:rFonts w:ascii="Consolas" w:hAnsi="Consolas"/>
          <w:color w:val="FFFFFF"/>
          <w:sz w:val="21"/>
          <w:szCs w:val="21"/>
        </w:rPr>
        <w:t>,</w:t>
      </w:r>
      <w:r w:rsidRPr="00D804FB">
        <w:rPr>
          <w:rFonts w:ascii="Consolas" w:hAnsi="Consolas"/>
          <w:color w:val="9CDCFE"/>
          <w:sz w:val="21"/>
          <w:szCs w:val="21"/>
        </w:rPr>
        <w:t>@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progbits</w:t>
      </w:r>
      <w:proofErr w:type="spellEnd"/>
    </w:p>
    <w:p w14:paraId="182FF438" w14:textId="77777777" w:rsidR="000307A9" w:rsidRPr="00D804FB" w:rsidRDefault="000307A9" w:rsidP="000307A9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FFFFFF"/>
          <w:sz w:val="21"/>
          <w:szCs w:val="21"/>
        </w:rPr>
        <w:t xml:space="preserve"> </w:t>
      </w:r>
    </w:p>
    <w:p w14:paraId="0FF256CF" w14:textId="77777777" w:rsidR="000307A9" w:rsidRPr="00D804FB" w:rsidRDefault="000307A9" w:rsidP="00672919">
      <w:pPr>
        <w:spacing w:line="360" w:lineRule="auto"/>
        <w:ind w:left="-851" w:firstLine="851"/>
        <w:jc w:val="both"/>
        <w:rPr>
          <w:b/>
          <w:bCs/>
          <w:color w:val="000000"/>
          <w:spacing w:val="3"/>
          <w:sz w:val="28"/>
          <w:szCs w:val="28"/>
        </w:rPr>
      </w:pPr>
    </w:p>
    <w:p w14:paraId="6E4AB800" w14:textId="27C4EC37" w:rsidR="00375079" w:rsidRDefault="00375079" w:rsidP="001C5620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Прерывания – механизм, позволяющий процессору временно приостановить выполнение текущей программы и переключится на выполнение </w:t>
      </w:r>
      <w:proofErr w:type="spellStart"/>
      <w:r>
        <w:rPr>
          <w:color w:val="000000"/>
          <w:spacing w:val="3"/>
          <w:sz w:val="28"/>
          <w:szCs w:val="28"/>
        </w:rPr>
        <w:t>внутреннго</w:t>
      </w:r>
      <w:proofErr w:type="spellEnd"/>
      <w:r>
        <w:rPr>
          <w:color w:val="000000"/>
          <w:spacing w:val="3"/>
          <w:sz w:val="28"/>
          <w:szCs w:val="28"/>
        </w:rPr>
        <w:t xml:space="preserve"> или внешнего события, требующего немедленной реакции</w:t>
      </w:r>
    </w:p>
    <w:p w14:paraId="60680539" w14:textId="5CC3F246" w:rsidR="001C5620" w:rsidRPr="00375079" w:rsidRDefault="00375079" w:rsidP="00375079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  <w:r w:rsidRPr="00375079">
        <w:rPr>
          <w:rFonts w:ascii="Times New Roman" w:hAnsi="Times New Roman" w:cs="Times New Roman"/>
          <w:color w:val="000000"/>
          <w:spacing w:val="3"/>
          <w:sz w:val="28"/>
          <w:szCs w:val="28"/>
        </w:rPr>
        <w:t>Аппаратные Внешние - Устройства вода вывода</w:t>
      </w:r>
    </w:p>
    <w:p w14:paraId="79B6B018" w14:textId="5E354856" w:rsidR="00375079" w:rsidRPr="00375079" w:rsidRDefault="00375079" w:rsidP="00375079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  <w:r w:rsidRPr="00375079">
        <w:rPr>
          <w:rFonts w:ascii="Times New Roman" w:hAnsi="Times New Roman" w:cs="Times New Roman"/>
          <w:color w:val="000000"/>
          <w:spacing w:val="3"/>
          <w:sz w:val="28"/>
          <w:szCs w:val="28"/>
        </w:rPr>
        <w:t>Аппаратные Внутренние – от процессора</w:t>
      </w:r>
    </w:p>
    <w:p w14:paraId="491007C1" w14:textId="4EFEC038" w:rsidR="00375079" w:rsidRDefault="00D804FB" w:rsidP="00375079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  <w:r w:rsidRPr="00375079">
        <w:rPr>
          <w:rFonts w:ascii="Times New Roman" w:hAnsi="Times New Roman" w:cs="Times New Roman"/>
          <w:color w:val="000000"/>
          <w:spacing w:val="3"/>
          <w:sz w:val="28"/>
          <w:szCs w:val="28"/>
        </w:rPr>
        <w:t>Програ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м</w:t>
      </w:r>
      <w:r w:rsidRPr="00375079">
        <w:rPr>
          <w:rFonts w:ascii="Times New Roman" w:hAnsi="Times New Roman" w:cs="Times New Roman"/>
          <w:color w:val="000000"/>
          <w:spacing w:val="3"/>
          <w:sz w:val="28"/>
          <w:szCs w:val="28"/>
        </w:rPr>
        <w:t>мные</w:t>
      </w:r>
      <w:r w:rsidR="00375079" w:rsidRPr="00375079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</w:p>
    <w:p w14:paraId="51EADF8D" w14:textId="219B55AF" w:rsid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5F32D312" w14:textId="3BD83D3B" w:rsid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71B1E0F0" w14:textId="500F5597" w:rsid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77536C2D" w14:textId="5669F0E2" w:rsid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394AF5BA" w14:textId="0BC1C26E" w:rsid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234CB1FB" w14:textId="5054B09E" w:rsid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5C086D58" w14:textId="4A57C1E7" w:rsid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23B69B34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78B1CF25" w14:textId="77777777" w:rsidR="00A905A8" w:rsidRPr="00A905A8" w:rsidRDefault="00A905A8" w:rsidP="00A905A8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A905A8">
        <w:rPr>
          <w:b/>
          <w:bCs/>
          <w:color w:val="000000"/>
          <w:spacing w:val="3"/>
          <w:sz w:val="28"/>
          <w:szCs w:val="28"/>
        </w:rPr>
        <w:lastRenderedPageBreak/>
        <w:t>1. Защита от прерывания «деление на ноль»</w:t>
      </w:r>
    </w:p>
    <w:p w14:paraId="5864A923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A905A8">
        <w:rPr>
          <w:color w:val="000000"/>
          <w:spacing w:val="3"/>
          <w:sz w:val="28"/>
          <w:szCs w:val="28"/>
        </w:rPr>
        <w:t xml:space="preserve">В коде присутствует проверка </w:t>
      </w:r>
      <w:proofErr w:type="gramStart"/>
      <w:r w:rsidRPr="00A905A8">
        <w:rPr>
          <w:color w:val="000000"/>
          <w:spacing w:val="3"/>
          <w:sz w:val="28"/>
          <w:szCs w:val="28"/>
        </w:rPr>
        <w:t>b !</w:t>
      </w:r>
      <w:proofErr w:type="gramEnd"/>
      <w:r w:rsidRPr="00A905A8">
        <w:rPr>
          <w:color w:val="000000"/>
          <w:spacing w:val="3"/>
          <w:sz w:val="28"/>
          <w:szCs w:val="28"/>
        </w:rPr>
        <w:t>= 0 перед выполнением операции деления (метка .L2):</w:t>
      </w:r>
    </w:p>
    <w:p w14:paraId="28B996BB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6A05D155" w14:textId="77777777" w:rsidR="00A905A8" w:rsidRPr="000307A9" w:rsidRDefault="00A905A8" w:rsidP="00A905A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9CDCFE"/>
          <w:sz w:val="21"/>
          <w:szCs w:val="21"/>
          <w:lang w:val="en-US"/>
        </w:rPr>
        <w:t>.L2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</w:p>
    <w:p w14:paraId="7C3CA030" w14:textId="77777777" w:rsidR="00A905A8" w:rsidRPr="000307A9" w:rsidRDefault="00A905A8" w:rsidP="00A905A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./calc.cpp:24:             if (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b !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= 0) {</w:t>
      </w:r>
    </w:p>
    <w:p w14:paraId="3CDA4A5F" w14:textId="77777777" w:rsidR="00A905A8" w:rsidRPr="000307A9" w:rsidRDefault="00A905A8" w:rsidP="00A905A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-16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b, b.13_34</w:t>
      </w:r>
    </w:p>
    <w:p w14:paraId="1D63FEF2" w14:textId="77777777" w:rsidR="00A905A8" w:rsidRPr="000307A9" w:rsidRDefault="00A905A8" w:rsidP="00A905A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># ./calc.cpp:24:             if (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b !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= 0) {</w:t>
      </w:r>
    </w:p>
    <w:p w14:paraId="20385AFD" w14:textId="77777777" w:rsidR="00A905A8" w:rsidRPr="000307A9" w:rsidRDefault="00A905A8" w:rsidP="00A905A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pxor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tmp171</w:t>
      </w:r>
    </w:p>
    <w:p w14:paraId="2D0763EB" w14:textId="77777777" w:rsidR="00A905A8" w:rsidRPr="000307A9" w:rsidRDefault="00A905A8" w:rsidP="00A905A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ucomisd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tmp171, b.13_34</w:t>
      </w:r>
    </w:p>
    <w:p w14:paraId="0F90F734" w14:textId="77777777" w:rsidR="00A905A8" w:rsidRPr="000307A9" w:rsidRDefault="00A905A8" w:rsidP="00A905A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L12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</w:t>
      </w:r>
    </w:p>
    <w:p w14:paraId="47684EA5" w14:textId="77777777" w:rsidR="00A905A8" w:rsidRPr="000307A9" w:rsidRDefault="00A905A8" w:rsidP="00A905A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pxor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tmp172</w:t>
      </w:r>
    </w:p>
    <w:p w14:paraId="079DF818" w14:textId="77777777" w:rsidR="00A905A8" w:rsidRPr="000307A9" w:rsidRDefault="00A905A8" w:rsidP="00A905A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ucomisd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xmm1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xmm0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tmp172, b.13_34</w:t>
      </w:r>
    </w:p>
    <w:p w14:paraId="524376A0" w14:textId="77777777" w:rsidR="00A905A8" w:rsidRPr="00A905A8" w:rsidRDefault="00A905A8" w:rsidP="00A905A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gramStart"/>
      <w:r w:rsidRPr="000307A9">
        <w:rPr>
          <w:rFonts w:ascii="Consolas" w:hAnsi="Consolas"/>
          <w:color w:val="569CD6"/>
          <w:sz w:val="21"/>
          <w:szCs w:val="21"/>
          <w:lang w:val="en-US"/>
        </w:rPr>
        <w:t>je</w:t>
      </w:r>
      <w:r w:rsidRPr="00A905A8">
        <w:rPr>
          <w:rFonts w:ascii="Consolas" w:hAnsi="Consolas"/>
          <w:color w:val="569CD6"/>
          <w:sz w:val="21"/>
          <w:szCs w:val="21"/>
        </w:rPr>
        <w:t xml:space="preserve">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 </w:t>
      </w:r>
      <w:r w:rsidRPr="00A905A8">
        <w:rPr>
          <w:rFonts w:ascii="Consolas" w:hAnsi="Consolas"/>
          <w:color w:val="9CDCFE"/>
          <w:sz w:val="21"/>
          <w:szCs w:val="21"/>
        </w:rPr>
        <w:t>.</w:t>
      </w:r>
      <w:proofErr w:type="gramEnd"/>
      <w:r w:rsidRPr="000307A9">
        <w:rPr>
          <w:rFonts w:ascii="Consolas" w:hAnsi="Consolas"/>
          <w:color w:val="9CDCFE"/>
          <w:sz w:val="21"/>
          <w:szCs w:val="21"/>
          <w:lang w:val="en-US"/>
        </w:rPr>
        <w:t>L</w:t>
      </w:r>
      <w:r w:rsidRPr="00A905A8">
        <w:rPr>
          <w:rFonts w:ascii="Consolas" w:hAnsi="Consolas"/>
          <w:color w:val="9CDCFE"/>
          <w:sz w:val="21"/>
          <w:szCs w:val="21"/>
        </w:rPr>
        <w:t>7</w:t>
      </w:r>
      <w:r w:rsidRPr="00A905A8">
        <w:rPr>
          <w:rFonts w:ascii="Consolas" w:hAnsi="Consolas"/>
          <w:color w:val="FFFFFF"/>
          <w:sz w:val="21"/>
          <w:szCs w:val="21"/>
        </w:rPr>
        <w:t xml:space="preserve"> </w:t>
      </w:r>
      <w:r w:rsidRPr="00A905A8">
        <w:rPr>
          <w:rFonts w:ascii="Consolas" w:hAnsi="Consolas"/>
          <w:color w:val="7CA668"/>
          <w:sz w:val="21"/>
          <w:szCs w:val="21"/>
        </w:rPr>
        <w:t>#,</w:t>
      </w:r>
    </w:p>
    <w:p w14:paraId="026669CB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A905A8">
        <w:rPr>
          <w:color w:val="000000"/>
          <w:spacing w:val="3"/>
          <w:sz w:val="28"/>
          <w:szCs w:val="28"/>
        </w:rPr>
        <w:t xml:space="preserve">Если бы проверки не было, инструкция </w:t>
      </w:r>
      <w:proofErr w:type="spellStart"/>
      <w:r w:rsidRPr="00A905A8">
        <w:rPr>
          <w:color w:val="000000"/>
          <w:spacing w:val="3"/>
          <w:sz w:val="28"/>
          <w:szCs w:val="28"/>
        </w:rPr>
        <w:t>divsd</w:t>
      </w:r>
      <w:proofErr w:type="spellEnd"/>
      <w:r w:rsidRPr="00A905A8">
        <w:rPr>
          <w:color w:val="000000"/>
          <w:spacing w:val="3"/>
          <w:sz w:val="28"/>
          <w:szCs w:val="28"/>
        </w:rPr>
        <w:t xml:space="preserve"> при b = 0 вызвала бы аппаратное прерывание (исключение с плавающей точкой, вектор 16 или 19). Код явно предотвращает это прерывание.</w:t>
      </w:r>
    </w:p>
    <w:p w14:paraId="2DF54114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34CE55D0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A905A8">
        <w:rPr>
          <w:b/>
          <w:bCs/>
          <w:color w:val="000000"/>
          <w:spacing w:val="3"/>
          <w:sz w:val="28"/>
          <w:szCs w:val="28"/>
        </w:rPr>
        <w:t>2. Использование стековой канарейки (</w:t>
      </w:r>
      <w:proofErr w:type="spellStart"/>
      <w:r w:rsidRPr="00A905A8">
        <w:rPr>
          <w:b/>
          <w:bCs/>
          <w:color w:val="000000"/>
          <w:spacing w:val="3"/>
          <w:sz w:val="28"/>
          <w:szCs w:val="28"/>
        </w:rPr>
        <w:t>stack</w:t>
      </w:r>
      <w:proofErr w:type="spellEnd"/>
      <w:r w:rsidRPr="00A905A8">
        <w:rPr>
          <w:b/>
          <w:bCs/>
          <w:color w:val="000000"/>
          <w:spacing w:val="3"/>
          <w:sz w:val="28"/>
          <w:szCs w:val="28"/>
        </w:rPr>
        <w:t xml:space="preserve"> </w:t>
      </w:r>
      <w:proofErr w:type="spellStart"/>
      <w:r w:rsidRPr="00A905A8">
        <w:rPr>
          <w:b/>
          <w:bCs/>
          <w:color w:val="000000"/>
          <w:spacing w:val="3"/>
          <w:sz w:val="28"/>
          <w:szCs w:val="28"/>
        </w:rPr>
        <w:t>canary</w:t>
      </w:r>
      <w:proofErr w:type="spellEnd"/>
      <w:r w:rsidRPr="00A905A8">
        <w:rPr>
          <w:b/>
          <w:bCs/>
          <w:color w:val="000000"/>
          <w:spacing w:val="3"/>
          <w:sz w:val="28"/>
          <w:szCs w:val="28"/>
        </w:rPr>
        <w:t>)</w:t>
      </w:r>
      <w:r w:rsidRPr="00A905A8">
        <w:rPr>
          <w:color w:val="000000"/>
          <w:spacing w:val="3"/>
          <w:sz w:val="28"/>
          <w:szCs w:val="28"/>
        </w:rPr>
        <w:t xml:space="preserve"> – защита от прерывания при переполнении буфера</w:t>
      </w:r>
    </w:p>
    <w:p w14:paraId="6ABEEA38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A905A8">
        <w:rPr>
          <w:color w:val="000000"/>
          <w:spacing w:val="3"/>
          <w:sz w:val="28"/>
          <w:szCs w:val="28"/>
        </w:rPr>
        <w:t xml:space="preserve">В прологе функции </w:t>
      </w:r>
      <w:proofErr w:type="spellStart"/>
      <w:r w:rsidRPr="00A905A8">
        <w:rPr>
          <w:color w:val="000000"/>
          <w:spacing w:val="3"/>
          <w:sz w:val="28"/>
          <w:szCs w:val="28"/>
        </w:rPr>
        <w:t>main</w:t>
      </w:r>
      <w:proofErr w:type="spellEnd"/>
      <w:r w:rsidRPr="00A905A8">
        <w:rPr>
          <w:color w:val="000000"/>
          <w:spacing w:val="3"/>
          <w:sz w:val="28"/>
          <w:szCs w:val="28"/>
        </w:rPr>
        <w:t>:</w:t>
      </w:r>
    </w:p>
    <w:p w14:paraId="0B174014" w14:textId="77777777" w:rsidR="00D804FB" w:rsidRPr="000307A9" w:rsidRDefault="00D804FB" w:rsidP="00D804F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./calc.cpp:4: int 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main(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>){</w:t>
      </w:r>
    </w:p>
    <w:p w14:paraId="1601F2BF" w14:textId="77777777" w:rsidR="00D804FB" w:rsidRPr="000307A9" w:rsidRDefault="00D804FB" w:rsidP="00D804F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r w:rsidRPr="000307A9">
        <w:rPr>
          <w:rFonts w:ascii="Consolas" w:hAnsi="Consolas"/>
          <w:color w:val="4EC9B0"/>
          <w:sz w:val="21"/>
          <w:szCs w:val="21"/>
          <w:lang w:val="en-US"/>
        </w:rPr>
        <w:t>fs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: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 MEM[(&lt;address-space-1&gt; long unsigned int *)40B], tmp146</w:t>
      </w:r>
    </w:p>
    <w:p w14:paraId="63CA34B2" w14:textId="77777777" w:rsidR="00D804FB" w:rsidRPr="000307A9" w:rsidRDefault="00D804FB" w:rsidP="00D804F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, </w:t>
      </w:r>
      <w:r w:rsidRPr="000307A9">
        <w:rPr>
          <w:rFonts w:ascii="Consolas" w:hAnsi="Consolas"/>
          <w:color w:val="B5CEA8"/>
          <w:sz w:val="21"/>
          <w:szCs w:val="21"/>
          <w:lang w:val="en-US"/>
        </w:rPr>
        <w:t>-8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rbp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)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tmp146, D.62323</w:t>
      </w:r>
    </w:p>
    <w:p w14:paraId="5F546A0D" w14:textId="77777777" w:rsidR="00D804FB" w:rsidRPr="000307A9" w:rsidRDefault="00D804FB" w:rsidP="00D804F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xorl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eax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tmp146</w:t>
      </w:r>
    </w:p>
    <w:p w14:paraId="44756950" w14:textId="77777777" w:rsidR="00D804FB" w:rsidRPr="000307A9" w:rsidRDefault="00D804FB" w:rsidP="00D804F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# ./calc.cpp:6:     </w:t>
      </w:r>
      <w:proofErr w:type="spellStart"/>
      <w:r w:rsidRPr="000307A9">
        <w:rPr>
          <w:rFonts w:ascii="Consolas" w:hAnsi="Consolas"/>
          <w:color w:val="7CA668"/>
          <w:sz w:val="21"/>
          <w:szCs w:val="21"/>
          <w:lang w:val="en-US"/>
        </w:rPr>
        <w:t>cout</w:t>
      </w:r>
      <w:proofErr w:type="spell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&lt;&lt;"Enter two </w:t>
      </w:r>
      <w:proofErr w:type="gramStart"/>
      <w:r w:rsidRPr="000307A9">
        <w:rPr>
          <w:rFonts w:ascii="Consolas" w:hAnsi="Consolas"/>
          <w:color w:val="7CA668"/>
          <w:sz w:val="21"/>
          <w:szCs w:val="21"/>
          <w:lang w:val="en-US"/>
        </w:rPr>
        <w:t>numbers :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";</w:t>
      </w:r>
    </w:p>
    <w:p w14:paraId="6755EDD0" w14:textId="77777777" w:rsidR="00D804FB" w:rsidRPr="000307A9" w:rsidRDefault="00D804FB" w:rsidP="00D804F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.LC0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tmp147</w:t>
      </w:r>
    </w:p>
    <w:p w14:paraId="669136E7" w14:textId="77777777" w:rsidR="00D804FB" w:rsidRPr="000307A9" w:rsidRDefault="00D804FB" w:rsidP="00D804F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leaq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_ZSt4cout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tmp148</w:t>
      </w:r>
    </w:p>
    <w:p w14:paraId="6BF41CCC" w14:textId="77777777" w:rsidR="00D804FB" w:rsidRPr="000307A9" w:rsidRDefault="00D804FB" w:rsidP="00D804F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tmp147,</w:t>
      </w:r>
    </w:p>
    <w:p w14:paraId="0F01B8FF" w14:textId="77777777" w:rsidR="00D804FB" w:rsidRPr="000307A9" w:rsidRDefault="00D804FB" w:rsidP="00D804F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tmp148,</w:t>
      </w:r>
    </w:p>
    <w:p w14:paraId="5022BDEA" w14:textId="77777777" w:rsidR="00D804FB" w:rsidRPr="000307A9" w:rsidRDefault="00D804FB" w:rsidP="00D804F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_ZStlsISt11char_traitsIcEERSt13basic_ostreamIcT_ES5_PKc@PLT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</w:p>
    <w:p w14:paraId="392C687F" w14:textId="77777777" w:rsidR="00A905A8" w:rsidRPr="00D804FB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</w:p>
    <w:p w14:paraId="35FF75ED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A905A8">
        <w:rPr>
          <w:color w:val="000000"/>
          <w:spacing w:val="3"/>
          <w:sz w:val="28"/>
          <w:szCs w:val="28"/>
        </w:rPr>
        <w:t>Если происходит переполнение стека (например, из-за ввода слишком длинной строки), канарейка изменяется, и вызов __</w:t>
      </w:r>
      <w:proofErr w:type="spellStart"/>
      <w:r w:rsidRPr="00A905A8">
        <w:rPr>
          <w:color w:val="000000"/>
          <w:spacing w:val="3"/>
          <w:sz w:val="28"/>
          <w:szCs w:val="28"/>
        </w:rPr>
        <w:t>stack_chk_fail</w:t>
      </w:r>
      <w:proofErr w:type="spellEnd"/>
      <w:r w:rsidRPr="00A905A8">
        <w:rPr>
          <w:color w:val="000000"/>
          <w:spacing w:val="3"/>
          <w:sz w:val="28"/>
          <w:szCs w:val="28"/>
        </w:rPr>
        <w:t xml:space="preserve"> в конечном счёте генерирует сигнал SIGABRT (который реализован через системный вызов </w:t>
      </w:r>
      <w:proofErr w:type="spellStart"/>
      <w:r w:rsidRPr="00A905A8">
        <w:rPr>
          <w:color w:val="000000"/>
          <w:spacing w:val="3"/>
          <w:sz w:val="28"/>
          <w:szCs w:val="28"/>
        </w:rPr>
        <w:t>exit_group</w:t>
      </w:r>
      <w:proofErr w:type="spellEnd"/>
      <w:r w:rsidRPr="00A905A8">
        <w:rPr>
          <w:color w:val="000000"/>
          <w:spacing w:val="3"/>
          <w:sz w:val="28"/>
          <w:szCs w:val="28"/>
        </w:rPr>
        <w:t xml:space="preserve"> или </w:t>
      </w:r>
      <w:proofErr w:type="spellStart"/>
      <w:r w:rsidRPr="00A905A8">
        <w:rPr>
          <w:color w:val="000000"/>
          <w:spacing w:val="3"/>
          <w:sz w:val="28"/>
          <w:szCs w:val="28"/>
        </w:rPr>
        <w:t>tgkill</w:t>
      </w:r>
      <w:proofErr w:type="spellEnd"/>
      <w:r w:rsidRPr="00A905A8">
        <w:rPr>
          <w:color w:val="000000"/>
          <w:spacing w:val="3"/>
          <w:sz w:val="28"/>
          <w:szCs w:val="28"/>
        </w:rPr>
        <w:t>, т.е. программное прерывание). Хотя само прерывание не видно в коде, механизм направлен на предотвращение неконтролируемого выполнения, которое могло бы привести к прерываниям.</w:t>
      </w:r>
    </w:p>
    <w:p w14:paraId="245BCD08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p w14:paraId="70D56DC4" w14:textId="77777777" w:rsidR="00A905A8" w:rsidRPr="00A905A8" w:rsidRDefault="00A905A8" w:rsidP="00A905A8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A905A8">
        <w:rPr>
          <w:b/>
          <w:bCs/>
          <w:color w:val="000000"/>
          <w:spacing w:val="3"/>
          <w:sz w:val="28"/>
          <w:szCs w:val="28"/>
        </w:rPr>
        <w:lastRenderedPageBreak/>
        <w:t>3. Косвенные системные вызовы (программные прерывания)</w:t>
      </w:r>
    </w:p>
    <w:p w14:paraId="46E0EB71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A905A8">
        <w:rPr>
          <w:color w:val="000000"/>
          <w:spacing w:val="3"/>
          <w:sz w:val="28"/>
          <w:szCs w:val="28"/>
        </w:rPr>
        <w:t xml:space="preserve">Функции ввода/вывода, такие как </w:t>
      </w:r>
      <w:proofErr w:type="spellStart"/>
      <w:proofErr w:type="gramStart"/>
      <w:r w:rsidRPr="00A905A8">
        <w:rPr>
          <w:color w:val="000000"/>
          <w:spacing w:val="3"/>
          <w:sz w:val="28"/>
          <w:szCs w:val="28"/>
        </w:rPr>
        <w:t>operator</w:t>
      </w:r>
      <w:proofErr w:type="spellEnd"/>
      <w:r w:rsidRPr="00A905A8">
        <w:rPr>
          <w:color w:val="000000"/>
          <w:spacing w:val="3"/>
          <w:sz w:val="28"/>
          <w:szCs w:val="28"/>
        </w:rPr>
        <w:t>&lt;</w:t>
      </w:r>
      <w:proofErr w:type="gramEnd"/>
      <w:r w:rsidRPr="00A905A8">
        <w:rPr>
          <w:color w:val="000000"/>
          <w:spacing w:val="3"/>
          <w:sz w:val="28"/>
          <w:szCs w:val="28"/>
        </w:rPr>
        <w:t xml:space="preserve">&lt; и </w:t>
      </w:r>
      <w:proofErr w:type="spellStart"/>
      <w:r w:rsidRPr="00A905A8">
        <w:rPr>
          <w:color w:val="000000"/>
          <w:spacing w:val="3"/>
          <w:sz w:val="28"/>
          <w:szCs w:val="28"/>
        </w:rPr>
        <w:t>operator</w:t>
      </w:r>
      <w:proofErr w:type="spellEnd"/>
      <w:r w:rsidRPr="00A905A8">
        <w:rPr>
          <w:color w:val="000000"/>
          <w:spacing w:val="3"/>
          <w:sz w:val="28"/>
          <w:szCs w:val="28"/>
        </w:rPr>
        <w:t>&gt;&gt;, вызываются через PLT:</w:t>
      </w:r>
    </w:p>
    <w:p w14:paraId="3A55F656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  <w:r w:rsidRPr="00A905A8">
        <w:rPr>
          <w:color w:val="000000"/>
          <w:spacing w:val="3"/>
          <w:sz w:val="28"/>
          <w:szCs w:val="28"/>
          <w:lang w:val="en-US"/>
        </w:rPr>
        <w:t>call    _ZStlsISt11char_traitsIcEERSt13basic_ostreamIcT_ES5_PKc@PLT</w:t>
      </w:r>
    </w:p>
    <w:p w14:paraId="0ED80940" w14:textId="77777777" w:rsidR="00A905A8" w:rsidRPr="00A905A8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proofErr w:type="spellStart"/>
      <w:r w:rsidRPr="00A905A8">
        <w:rPr>
          <w:color w:val="000000"/>
          <w:spacing w:val="3"/>
          <w:sz w:val="28"/>
          <w:szCs w:val="28"/>
        </w:rPr>
        <w:t>call</w:t>
      </w:r>
      <w:proofErr w:type="spellEnd"/>
      <w:r w:rsidRPr="00A905A8">
        <w:rPr>
          <w:color w:val="000000"/>
          <w:spacing w:val="3"/>
          <w:sz w:val="28"/>
          <w:szCs w:val="28"/>
        </w:rPr>
        <w:t xml:space="preserve">    _</w:t>
      </w:r>
      <w:proofErr w:type="spellStart"/>
      <w:r w:rsidRPr="00A905A8">
        <w:rPr>
          <w:color w:val="000000"/>
          <w:spacing w:val="3"/>
          <w:sz w:val="28"/>
          <w:szCs w:val="28"/>
        </w:rPr>
        <w:t>ZNSirsERd@PLT</w:t>
      </w:r>
      <w:proofErr w:type="spellEnd"/>
    </w:p>
    <w:p w14:paraId="6AACEE68" w14:textId="77777777" w:rsidR="00F55A9A" w:rsidRDefault="00A905A8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A905A8">
        <w:rPr>
          <w:color w:val="000000"/>
          <w:spacing w:val="3"/>
          <w:sz w:val="28"/>
          <w:szCs w:val="28"/>
        </w:rPr>
        <w:t xml:space="preserve">Внутри стандартной библиотеки </w:t>
      </w:r>
      <w:proofErr w:type="spellStart"/>
      <w:r w:rsidRPr="00A905A8">
        <w:rPr>
          <w:color w:val="000000"/>
          <w:spacing w:val="3"/>
          <w:sz w:val="28"/>
          <w:szCs w:val="28"/>
        </w:rPr>
        <w:t>libstdc</w:t>
      </w:r>
      <w:proofErr w:type="spellEnd"/>
      <w:r w:rsidRPr="00A905A8">
        <w:rPr>
          <w:color w:val="000000"/>
          <w:spacing w:val="3"/>
          <w:sz w:val="28"/>
          <w:szCs w:val="28"/>
        </w:rPr>
        <w:t xml:space="preserve">++ эти функции в конечном счёте используют системные вызовы (например, </w:t>
      </w:r>
      <w:proofErr w:type="spellStart"/>
      <w:r w:rsidRPr="00A905A8">
        <w:rPr>
          <w:color w:val="000000"/>
          <w:spacing w:val="3"/>
          <w:sz w:val="28"/>
          <w:szCs w:val="28"/>
        </w:rPr>
        <w:t>write</w:t>
      </w:r>
      <w:proofErr w:type="spellEnd"/>
      <w:r w:rsidRPr="00A905A8">
        <w:rPr>
          <w:color w:val="000000"/>
          <w:spacing w:val="3"/>
          <w:sz w:val="28"/>
          <w:szCs w:val="28"/>
        </w:rPr>
        <w:t xml:space="preserve"> для вывода на экран, </w:t>
      </w:r>
      <w:proofErr w:type="spellStart"/>
      <w:r w:rsidRPr="00A905A8">
        <w:rPr>
          <w:color w:val="000000"/>
          <w:spacing w:val="3"/>
          <w:sz w:val="28"/>
          <w:szCs w:val="28"/>
        </w:rPr>
        <w:t>read</w:t>
      </w:r>
      <w:proofErr w:type="spellEnd"/>
      <w:r w:rsidRPr="00A905A8">
        <w:rPr>
          <w:color w:val="000000"/>
          <w:spacing w:val="3"/>
          <w:sz w:val="28"/>
          <w:szCs w:val="28"/>
        </w:rPr>
        <w:t xml:space="preserve"> для ввода с клавиатуры). На архитектуре x86_64 системные вызовы реализуются через инструкцию </w:t>
      </w:r>
      <w:proofErr w:type="spellStart"/>
      <w:r w:rsidRPr="00A905A8">
        <w:rPr>
          <w:color w:val="000000"/>
          <w:spacing w:val="3"/>
          <w:sz w:val="28"/>
          <w:szCs w:val="28"/>
        </w:rPr>
        <w:t>syscall</w:t>
      </w:r>
      <w:proofErr w:type="spellEnd"/>
      <w:r w:rsidRPr="00A905A8">
        <w:rPr>
          <w:color w:val="000000"/>
          <w:spacing w:val="3"/>
          <w:sz w:val="28"/>
          <w:szCs w:val="28"/>
        </w:rPr>
        <w:t xml:space="preserve">, которая является программным прерыванием (переход в кольцо 0). Однако в представленном ассемблерном коде самой инструкции </w:t>
      </w:r>
      <w:proofErr w:type="spellStart"/>
      <w:r w:rsidRPr="00A905A8">
        <w:rPr>
          <w:color w:val="000000"/>
          <w:spacing w:val="3"/>
          <w:sz w:val="28"/>
          <w:szCs w:val="28"/>
        </w:rPr>
        <w:t>syscall</w:t>
      </w:r>
      <w:proofErr w:type="spellEnd"/>
      <w:r w:rsidRPr="00A905A8">
        <w:rPr>
          <w:color w:val="000000"/>
          <w:spacing w:val="3"/>
          <w:sz w:val="28"/>
          <w:szCs w:val="28"/>
        </w:rPr>
        <w:t xml:space="preserve"> нет</w:t>
      </w:r>
      <w:r w:rsidR="00F55A9A">
        <w:rPr>
          <w:color w:val="000000"/>
          <w:spacing w:val="3"/>
          <w:sz w:val="28"/>
          <w:szCs w:val="28"/>
        </w:rPr>
        <w:t xml:space="preserve"> – она скрыта в коде библиотеки.</w:t>
      </w:r>
    </w:p>
    <w:p w14:paraId="7EF310A6" w14:textId="7B900E2F" w:rsidR="00375079" w:rsidRPr="00F55A9A" w:rsidRDefault="00F55A9A" w:rsidP="00A905A8">
      <w:pPr>
        <w:spacing w:line="360" w:lineRule="auto"/>
        <w:jc w:val="both"/>
        <w:rPr>
          <w:b/>
          <w:color w:val="000000"/>
          <w:spacing w:val="3"/>
          <w:sz w:val="28"/>
          <w:szCs w:val="28"/>
        </w:rPr>
      </w:pPr>
      <w:r w:rsidRPr="00F55A9A">
        <w:rPr>
          <w:b/>
          <w:color w:val="000000"/>
          <w:spacing w:val="3"/>
          <w:sz w:val="28"/>
          <w:szCs w:val="28"/>
        </w:rPr>
        <w:t>Разберем такой пример:</w:t>
      </w:r>
    </w:p>
    <w:p w14:paraId="3579C078" w14:textId="77777777" w:rsidR="00F55A9A" w:rsidRPr="00D804FB" w:rsidRDefault="00F55A9A" w:rsidP="00F55A9A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D804FB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9CDCFE"/>
          <w:sz w:val="21"/>
          <w:szCs w:val="21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ZNSolsEPFRSoS</w:t>
      </w:r>
      <w:proofErr w:type="spellEnd"/>
      <w:r w:rsidRPr="00D804FB">
        <w:rPr>
          <w:rFonts w:ascii="Consolas" w:hAnsi="Consolas"/>
          <w:color w:val="9CDCFE"/>
          <w:sz w:val="21"/>
          <w:szCs w:val="21"/>
        </w:rPr>
        <w:t>_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D804FB">
        <w:rPr>
          <w:rFonts w:ascii="Consolas" w:hAnsi="Consolas"/>
          <w:color w:val="9CDCFE"/>
          <w:sz w:val="21"/>
          <w:szCs w:val="21"/>
        </w:rPr>
        <w:t>@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PLT</w:t>
      </w:r>
      <w:r w:rsidRPr="00D804FB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7CA668"/>
          <w:sz w:val="21"/>
          <w:szCs w:val="21"/>
        </w:rPr>
        <w:t>#</w:t>
      </w:r>
    </w:p>
    <w:p w14:paraId="5DE9C062" w14:textId="77777777" w:rsidR="00F55A9A" w:rsidRPr="00F55A9A" w:rsidRDefault="00F55A9A" w:rsidP="00F55A9A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F55A9A">
        <w:rPr>
          <w:b/>
          <w:bCs/>
          <w:color w:val="000000"/>
          <w:spacing w:val="3"/>
          <w:sz w:val="28"/>
          <w:szCs w:val="28"/>
        </w:rPr>
        <w:t>1. Что такое _</w:t>
      </w:r>
      <w:proofErr w:type="spellStart"/>
      <w:r w:rsidRPr="00F55A9A">
        <w:rPr>
          <w:b/>
          <w:bCs/>
          <w:color w:val="000000"/>
          <w:spacing w:val="3"/>
          <w:sz w:val="28"/>
          <w:szCs w:val="28"/>
        </w:rPr>
        <w:t>ZNSolsEPFRSoS_E@PLT</w:t>
      </w:r>
      <w:proofErr w:type="spellEnd"/>
      <w:r w:rsidRPr="00F55A9A">
        <w:rPr>
          <w:b/>
          <w:bCs/>
          <w:color w:val="000000"/>
          <w:spacing w:val="3"/>
          <w:sz w:val="28"/>
          <w:szCs w:val="28"/>
        </w:rPr>
        <w:t>?</w:t>
      </w:r>
    </w:p>
    <w:p w14:paraId="6B8667EF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Это</w:t>
      </w:r>
      <w:r w:rsidRPr="00F55A9A">
        <w:rPr>
          <w:color w:val="000000"/>
          <w:spacing w:val="3"/>
          <w:sz w:val="28"/>
          <w:szCs w:val="28"/>
          <w:lang w:val="en-US"/>
        </w:rPr>
        <w:t> </w:t>
      </w:r>
      <w:r w:rsidRPr="00F55A9A">
        <w:rPr>
          <w:b/>
          <w:bCs/>
          <w:color w:val="000000"/>
          <w:spacing w:val="3"/>
          <w:sz w:val="28"/>
          <w:szCs w:val="28"/>
        </w:rPr>
        <w:t>искажённое</w:t>
      </w:r>
      <w:r w:rsidRPr="00F55A9A">
        <w:rPr>
          <w:b/>
          <w:bCs/>
          <w:color w:val="000000"/>
          <w:spacing w:val="3"/>
          <w:sz w:val="28"/>
          <w:szCs w:val="28"/>
          <w:lang w:val="en-US"/>
        </w:rPr>
        <w:t xml:space="preserve"> </w:t>
      </w:r>
      <w:r w:rsidRPr="00F55A9A">
        <w:rPr>
          <w:b/>
          <w:bCs/>
          <w:color w:val="000000"/>
          <w:spacing w:val="3"/>
          <w:sz w:val="28"/>
          <w:szCs w:val="28"/>
        </w:rPr>
        <w:t>имя</w:t>
      </w:r>
      <w:r w:rsidRPr="00F55A9A">
        <w:rPr>
          <w:color w:val="000000"/>
          <w:spacing w:val="3"/>
          <w:sz w:val="28"/>
          <w:szCs w:val="28"/>
          <w:lang w:val="en-US"/>
        </w:rPr>
        <w:t xml:space="preserve"> (mangled name) </w:t>
      </w:r>
      <w:r w:rsidRPr="00F55A9A">
        <w:rPr>
          <w:color w:val="000000"/>
          <w:spacing w:val="3"/>
          <w:sz w:val="28"/>
          <w:szCs w:val="28"/>
        </w:rPr>
        <w:t>функции</w:t>
      </w:r>
      <w:r w:rsidRPr="00F55A9A">
        <w:rPr>
          <w:color w:val="000000"/>
          <w:spacing w:val="3"/>
          <w:sz w:val="28"/>
          <w:szCs w:val="28"/>
          <w:lang w:val="en-US"/>
        </w:rPr>
        <w:t>-</w:t>
      </w:r>
      <w:r w:rsidRPr="00F55A9A">
        <w:rPr>
          <w:color w:val="000000"/>
          <w:spacing w:val="3"/>
          <w:sz w:val="28"/>
          <w:szCs w:val="28"/>
        </w:rPr>
        <w:t>члена</w:t>
      </w:r>
      <w:r w:rsidRPr="00F55A9A">
        <w:rPr>
          <w:color w:val="000000"/>
          <w:spacing w:val="3"/>
          <w:sz w:val="28"/>
          <w:szCs w:val="28"/>
          <w:lang w:val="en-US"/>
        </w:rPr>
        <w:t> </w:t>
      </w:r>
      <w:proofErr w:type="gramStart"/>
      <w:r w:rsidRPr="00F55A9A">
        <w:rPr>
          <w:color w:val="000000"/>
          <w:spacing w:val="3"/>
          <w:sz w:val="28"/>
          <w:szCs w:val="28"/>
          <w:lang w:val="en-US"/>
        </w:rPr>
        <w:t>std::</w:t>
      </w:r>
      <w:proofErr w:type="spellStart"/>
      <w:proofErr w:type="gramEnd"/>
      <w:r w:rsidRPr="00F55A9A">
        <w:rPr>
          <w:color w:val="000000"/>
          <w:spacing w:val="3"/>
          <w:sz w:val="28"/>
          <w:szCs w:val="28"/>
          <w:lang w:val="en-US"/>
        </w:rPr>
        <w:t>basic_ostream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&lt;char&gt;::operator&lt;&lt;(std::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ostream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&amp; (*)(std::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ostream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 xml:space="preserve">&amp;)). </w:t>
      </w:r>
      <w:r w:rsidRPr="00F55A9A">
        <w:rPr>
          <w:color w:val="000000"/>
          <w:spacing w:val="3"/>
          <w:sz w:val="28"/>
          <w:szCs w:val="28"/>
        </w:rPr>
        <w:t>В простых терминах – это перегрузка оператора &lt;&lt;, которая принимает указатель на функцию-манипулятор (например, </w:t>
      </w:r>
      <w:proofErr w:type="spellStart"/>
      <w:proofErr w:type="gramStart"/>
      <w:r w:rsidRPr="00F55A9A">
        <w:rPr>
          <w:color w:val="000000"/>
          <w:spacing w:val="3"/>
          <w:sz w:val="28"/>
          <w:szCs w:val="28"/>
        </w:rPr>
        <w:t>std</w:t>
      </w:r>
      <w:proofErr w:type="spellEnd"/>
      <w:r w:rsidRPr="00F55A9A">
        <w:rPr>
          <w:color w:val="000000"/>
          <w:spacing w:val="3"/>
          <w:sz w:val="28"/>
          <w:szCs w:val="28"/>
        </w:rPr>
        <w:t>::</w:t>
      </w:r>
      <w:proofErr w:type="spellStart"/>
      <w:proofErr w:type="gramEnd"/>
      <w:r w:rsidRPr="00F55A9A">
        <w:rPr>
          <w:color w:val="000000"/>
          <w:spacing w:val="3"/>
          <w:sz w:val="28"/>
          <w:szCs w:val="28"/>
        </w:rPr>
        <w:t>endl</w:t>
      </w:r>
      <w:proofErr w:type="spellEnd"/>
      <w:r w:rsidRPr="00F55A9A">
        <w:rPr>
          <w:color w:val="000000"/>
          <w:spacing w:val="3"/>
          <w:sz w:val="28"/>
          <w:szCs w:val="28"/>
        </w:rPr>
        <w:t>). Вызов этой функции приводит к тому, что манипулятор </w:t>
      </w:r>
      <w:proofErr w:type="spellStart"/>
      <w:r w:rsidRPr="00F55A9A">
        <w:rPr>
          <w:color w:val="000000"/>
          <w:spacing w:val="3"/>
          <w:sz w:val="28"/>
          <w:szCs w:val="28"/>
        </w:rPr>
        <w:t>endl</w:t>
      </w:r>
      <w:proofErr w:type="spellEnd"/>
      <w:r w:rsidRPr="00F55A9A">
        <w:rPr>
          <w:color w:val="000000"/>
          <w:spacing w:val="3"/>
          <w:sz w:val="28"/>
          <w:szCs w:val="28"/>
        </w:rPr>
        <w:t> вставляет символ '\n' и сбрасывает буфер потока </w:t>
      </w:r>
      <w:proofErr w:type="spellStart"/>
      <w:proofErr w:type="gramStart"/>
      <w:r w:rsidRPr="00F55A9A">
        <w:rPr>
          <w:color w:val="000000"/>
          <w:spacing w:val="3"/>
          <w:sz w:val="28"/>
          <w:szCs w:val="28"/>
        </w:rPr>
        <w:t>std</w:t>
      </w:r>
      <w:proofErr w:type="spellEnd"/>
      <w:r w:rsidRPr="00F55A9A">
        <w:rPr>
          <w:color w:val="000000"/>
          <w:spacing w:val="3"/>
          <w:sz w:val="28"/>
          <w:szCs w:val="28"/>
        </w:rPr>
        <w:t>::</w:t>
      </w:r>
      <w:proofErr w:type="spellStart"/>
      <w:proofErr w:type="gramEnd"/>
      <w:r w:rsidRPr="00F55A9A">
        <w:rPr>
          <w:color w:val="000000"/>
          <w:spacing w:val="3"/>
          <w:sz w:val="28"/>
          <w:szCs w:val="28"/>
        </w:rPr>
        <w:t>cout</w:t>
      </w:r>
      <w:proofErr w:type="spellEnd"/>
      <w:r w:rsidRPr="00F55A9A">
        <w:rPr>
          <w:color w:val="000000"/>
          <w:spacing w:val="3"/>
          <w:sz w:val="28"/>
          <w:szCs w:val="28"/>
        </w:rPr>
        <w:t>.</w:t>
      </w:r>
    </w:p>
    <w:p w14:paraId="1E4E3117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Суффикс @PLT означает, что вызов идёт через </w:t>
      </w:r>
      <w:proofErr w:type="spellStart"/>
      <w:r w:rsidRPr="00F55A9A">
        <w:rPr>
          <w:b/>
          <w:bCs/>
          <w:color w:val="000000"/>
          <w:spacing w:val="3"/>
          <w:sz w:val="28"/>
          <w:szCs w:val="28"/>
        </w:rPr>
        <w:t>Procedure</w:t>
      </w:r>
      <w:proofErr w:type="spellEnd"/>
      <w:r w:rsidRPr="00F55A9A">
        <w:rPr>
          <w:b/>
          <w:bCs/>
          <w:color w:val="000000"/>
          <w:spacing w:val="3"/>
          <w:sz w:val="28"/>
          <w:szCs w:val="28"/>
        </w:rPr>
        <w:t xml:space="preserve"> </w:t>
      </w:r>
      <w:proofErr w:type="spellStart"/>
      <w:r w:rsidRPr="00F55A9A">
        <w:rPr>
          <w:b/>
          <w:bCs/>
          <w:color w:val="000000"/>
          <w:spacing w:val="3"/>
          <w:sz w:val="28"/>
          <w:szCs w:val="28"/>
        </w:rPr>
        <w:t>Linkage</w:t>
      </w:r>
      <w:proofErr w:type="spellEnd"/>
      <w:r w:rsidRPr="00F55A9A">
        <w:rPr>
          <w:b/>
          <w:bCs/>
          <w:color w:val="000000"/>
          <w:spacing w:val="3"/>
          <w:sz w:val="28"/>
          <w:szCs w:val="28"/>
        </w:rPr>
        <w:t xml:space="preserve"> </w:t>
      </w:r>
      <w:proofErr w:type="spellStart"/>
      <w:r w:rsidRPr="00F55A9A">
        <w:rPr>
          <w:b/>
          <w:bCs/>
          <w:color w:val="000000"/>
          <w:spacing w:val="3"/>
          <w:sz w:val="28"/>
          <w:szCs w:val="28"/>
        </w:rPr>
        <w:t>Table</w:t>
      </w:r>
      <w:proofErr w:type="spellEnd"/>
      <w:r w:rsidRPr="00F55A9A">
        <w:rPr>
          <w:color w:val="000000"/>
          <w:spacing w:val="3"/>
          <w:sz w:val="28"/>
          <w:szCs w:val="28"/>
        </w:rPr>
        <w:t> – таблицу, используемую для динамического связывания с функциями стандартной библиотеки </w:t>
      </w:r>
      <w:proofErr w:type="spellStart"/>
      <w:r w:rsidRPr="00F55A9A">
        <w:rPr>
          <w:color w:val="000000"/>
          <w:spacing w:val="3"/>
          <w:sz w:val="28"/>
          <w:szCs w:val="28"/>
        </w:rPr>
        <w:t>libstdc</w:t>
      </w:r>
      <w:proofErr w:type="spellEnd"/>
      <w:r w:rsidRPr="00F55A9A">
        <w:rPr>
          <w:color w:val="000000"/>
          <w:spacing w:val="3"/>
          <w:sz w:val="28"/>
          <w:szCs w:val="28"/>
        </w:rPr>
        <w:t>++. Но нас интересует не механизм линковки, а то, как эта функция в конечном счёте вызывает прерывание для вывода данных.</w:t>
      </w:r>
    </w:p>
    <w:p w14:paraId="38BDFD2C" w14:textId="77777777" w:rsidR="00F55A9A" w:rsidRPr="00F55A9A" w:rsidRDefault="00F55A9A" w:rsidP="00F55A9A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F55A9A">
        <w:rPr>
          <w:b/>
          <w:bCs/>
          <w:color w:val="000000"/>
          <w:spacing w:val="3"/>
          <w:sz w:val="28"/>
          <w:szCs w:val="28"/>
        </w:rPr>
        <w:t>2. Цепочка вызовов от </w:t>
      </w:r>
      <w:proofErr w:type="spellStart"/>
      <w:r w:rsidRPr="00F55A9A">
        <w:rPr>
          <w:b/>
          <w:bCs/>
          <w:color w:val="000000"/>
          <w:spacing w:val="3"/>
          <w:sz w:val="28"/>
          <w:szCs w:val="28"/>
        </w:rPr>
        <w:t>endl</w:t>
      </w:r>
      <w:proofErr w:type="spellEnd"/>
      <w:r w:rsidRPr="00F55A9A">
        <w:rPr>
          <w:b/>
          <w:bCs/>
          <w:color w:val="000000"/>
          <w:spacing w:val="3"/>
          <w:sz w:val="28"/>
          <w:szCs w:val="28"/>
        </w:rPr>
        <w:t> до системного вызова</w:t>
      </w:r>
    </w:p>
    <w:p w14:paraId="6BA65534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Упрощённая последовательность (реальная реализация может незначительно отличаться в разных версиях GCC/</w:t>
      </w:r>
      <w:proofErr w:type="spellStart"/>
      <w:r w:rsidRPr="00F55A9A">
        <w:rPr>
          <w:color w:val="000000"/>
          <w:spacing w:val="3"/>
          <w:sz w:val="28"/>
          <w:szCs w:val="28"/>
        </w:rPr>
        <w:t>libstdc</w:t>
      </w:r>
      <w:proofErr w:type="spellEnd"/>
      <w:r w:rsidRPr="00F55A9A">
        <w:rPr>
          <w:color w:val="000000"/>
          <w:spacing w:val="3"/>
          <w:sz w:val="28"/>
          <w:szCs w:val="28"/>
        </w:rPr>
        <w:t>++):</w:t>
      </w:r>
    </w:p>
    <w:p w14:paraId="671F8C06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  <w:r w:rsidRPr="00F55A9A">
        <w:rPr>
          <w:color w:val="000000"/>
          <w:spacing w:val="3"/>
          <w:sz w:val="28"/>
          <w:szCs w:val="28"/>
          <w:lang w:val="en-US"/>
        </w:rPr>
        <w:t>text</w:t>
      </w:r>
    </w:p>
    <w:p w14:paraId="404B9DD1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cout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 xml:space="preserve"> &lt;&lt; 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endl</w:t>
      </w:r>
      <w:proofErr w:type="spellEnd"/>
    </w:p>
    <w:p w14:paraId="2FF23A63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  <w:r w:rsidRPr="00F55A9A">
        <w:rPr>
          <w:color w:val="000000"/>
          <w:spacing w:val="3"/>
          <w:sz w:val="28"/>
          <w:szCs w:val="28"/>
          <w:lang w:val="en-US"/>
        </w:rPr>
        <w:t xml:space="preserve">   → operator&lt;</w:t>
      </w:r>
      <w:proofErr w:type="gramStart"/>
      <w:r w:rsidRPr="00F55A9A">
        <w:rPr>
          <w:color w:val="000000"/>
          <w:spacing w:val="3"/>
          <w:sz w:val="28"/>
          <w:szCs w:val="28"/>
          <w:lang w:val="en-US"/>
        </w:rPr>
        <w:t>&lt;(</w:t>
      </w:r>
      <w:proofErr w:type="spellStart"/>
      <w:proofErr w:type="gramEnd"/>
      <w:r w:rsidRPr="00F55A9A">
        <w:rPr>
          <w:color w:val="000000"/>
          <w:spacing w:val="3"/>
          <w:sz w:val="28"/>
          <w:szCs w:val="28"/>
          <w:lang w:val="en-US"/>
        </w:rPr>
        <w:t>ostream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 xml:space="preserve">&amp;, 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ostream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&amp; (*)(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ostream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&amp;))   // _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ZNSolsEPFRSoS_E</w:t>
      </w:r>
      <w:proofErr w:type="spellEnd"/>
    </w:p>
    <w:p w14:paraId="7AB6AB2C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  <w:r w:rsidRPr="00F55A9A">
        <w:rPr>
          <w:color w:val="000000"/>
          <w:spacing w:val="3"/>
          <w:sz w:val="28"/>
          <w:szCs w:val="28"/>
          <w:lang w:val="en-US"/>
        </w:rPr>
        <w:t xml:space="preserve">        → 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endl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(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ostream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&amp;)</w:t>
      </w:r>
    </w:p>
    <w:p w14:paraId="4CD1B490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  <w:r w:rsidRPr="00F55A9A">
        <w:rPr>
          <w:color w:val="000000"/>
          <w:spacing w:val="3"/>
          <w:sz w:val="28"/>
          <w:szCs w:val="28"/>
          <w:lang w:val="en-US"/>
        </w:rPr>
        <w:lastRenderedPageBreak/>
        <w:t xml:space="preserve">            → </w:t>
      </w:r>
      <w:proofErr w:type="spellStart"/>
      <w:proofErr w:type="gramStart"/>
      <w:r w:rsidRPr="00F55A9A">
        <w:rPr>
          <w:color w:val="000000"/>
          <w:spacing w:val="3"/>
          <w:sz w:val="28"/>
          <w:szCs w:val="28"/>
          <w:lang w:val="en-US"/>
        </w:rPr>
        <w:t>ostream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::</w:t>
      </w:r>
      <w:proofErr w:type="gramEnd"/>
      <w:r w:rsidRPr="00F55A9A">
        <w:rPr>
          <w:color w:val="000000"/>
          <w:spacing w:val="3"/>
          <w:sz w:val="28"/>
          <w:szCs w:val="28"/>
          <w:lang w:val="en-US"/>
        </w:rPr>
        <w:t>put('\n')</w:t>
      </w:r>
    </w:p>
    <w:p w14:paraId="2408E2A3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  <w:r w:rsidRPr="00F55A9A">
        <w:rPr>
          <w:color w:val="000000"/>
          <w:spacing w:val="3"/>
          <w:sz w:val="28"/>
          <w:szCs w:val="28"/>
          <w:lang w:val="en-US"/>
        </w:rPr>
        <w:t xml:space="preserve">            → </w:t>
      </w:r>
      <w:proofErr w:type="spellStart"/>
      <w:proofErr w:type="gramStart"/>
      <w:r w:rsidRPr="00F55A9A">
        <w:rPr>
          <w:color w:val="000000"/>
          <w:spacing w:val="3"/>
          <w:sz w:val="28"/>
          <w:szCs w:val="28"/>
          <w:lang w:val="en-US"/>
        </w:rPr>
        <w:t>ostream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::</w:t>
      </w:r>
      <w:proofErr w:type="gramEnd"/>
      <w:r w:rsidRPr="00F55A9A">
        <w:rPr>
          <w:color w:val="000000"/>
          <w:spacing w:val="3"/>
          <w:sz w:val="28"/>
          <w:szCs w:val="28"/>
          <w:lang w:val="en-US"/>
        </w:rPr>
        <w:t>flush()</w:t>
      </w:r>
    </w:p>
    <w:p w14:paraId="03EB5764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  <w:r w:rsidRPr="00F55A9A">
        <w:rPr>
          <w:color w:val="000000"/>
          <w:spacing w:val="3"/>
          <w:sz w:val="28"/>
          <w:szCs w:val="28"/>
          <w:lang w:val="en-US"/>
        </w:rPr>
        <w:t xml:space="preserve">                → </w:t>
      </w:r>
      <w:proofErr w:type="spellStart"/>
      <w:proofErr w:type="gramStart"/>
      <w:r w:rsidRPr="00F55A9A">
        <w:rPr>
          <w:color w:val="000000"/>
          <w:spacing w:val="3"/>
          <w:sz w:val="28"/>
          <w:szCs w:val="28"/>
          <w:lang w:val="en-US"/>
        </w:rPr>
        <w:t>ostream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::</w:t>
      </w:r>
      <w:proofErr w:type="gramEnd"/>
      <w:r w:rsidRPr="00F55A9A">
        <w:rPr>
          <w:color w:val="000000"/>
          <w:spacing w:val="3"/>
          <w:sz w:val="28"/>
          <w:szCs w:val="28"/>
          <w:lang w:val="en-US"/>
        </w:rPr>
        <w:t>_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M_buffer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-&gt;overflow()   // std::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basic_streambuf</w:t>
      </w:r>
      <w:proofErr w:type="spellEnd"/>
    </w:p>
    <w:p w14:paraId="76845870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  <w:r w:rsidRPr="00F55A9A">
        <w:rPr>
          <w:color w:val="000000"/>
          <w:spacing w:val="3"/>
          <w:sz w:val="28"/>
          <w:szCs w:val="28"/>
          <w:lang w:val="en-US"/>
        </w:rPr>
        <w:t xml:space="preserve">                    → </w:t>
      </w:r>
      <w:proofErr w:type="gramStart"/>
      <w:r w:rsidRPr="00F55A9A">
        <w:rPr>
          <w:color w:val="000000"/>
          <w:spacing w:val="3"/>
          <w:sz w:val="28"/>
          <w:szCs w:val="28"/>
          <w:lang w:val="en-US"/>
        </w:rPr>
        <w:t>std::</w:t>
      </w:r>
      <w:proofErr w:type="spellStart"/>
      <w:proofErr w:type="gramEnd"/>
      <w:r w:rsidRPr="00F55A9A">
        <w:rPr>
          <w:color w:val="000000"/>
          <w:spacing w:val="3"/>
          <w:sz w:val="28"/>
          <w:szCs w:val="28"/>
          <w:lang w:val="en-US"/>
        </w:rPr>
        <w:t>filebuf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::overflow()</w:t>
      </w:r>
    </w:p>
    <w:p w14:paraId="4E41BAF8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  <w:lang w:val="en-US"/>
        </w:rPr>
      </w:pPr>
      <w:r w:rsidRPr="00F55A9A">
        <w:rPr>
          <w:color w:val="000000"/>
          <w:spacing w:val="3"/>
          <w:sz w:val="28"/>
          <w:szCs w:val="28"/>
          <w:lang w:val="en-US"/>
        </w:rPr>
        <w:t xml:space="preserve">                        → </w:t>
      </w:r>
      <w:proofErr w:type="gramStart"/>
      <w:r w:rsidRPr="00F55A9A">
        <w:rPr>
          <w:color w:val="000000"/>
          <w:spacing w:val="3"/>
          <w:sz w:val="28"/>
          <w:szCs w:val="28"/>
          <w:lang w:val="en-US"/>
        </w:rPr>
        <w:t>write(</w:t>
      </w:r>
      <w:proofErr w:type="gramEnd"/>
      <w:r w:rsidRPr="00F55A9A">
        <w:rPr>
          <w:color w:val="000000"/>
          <w:spacing w:val="3"/>
          <w:sz w:val="28"/>
          <w:szCs w:val="28"/>
          <w:lang w:val="en-US"/>
        </w:rPr>
        <w:t xml:space="preserve">2, ...) </w:t>
      </w:r>
      <w:r w:rsidRPr="00F55A9A">
        <w:rPr>
          <w:color w:val="000000"/>
          <w:spacing w:val="3"/>
          <w:sz w:val="28"/>
          <w:szCs w:val="28"/>
        </w:rPr>
        <w:t>или</w:t>
      </w:r>
      <w:r w:rsidRPr="00F55A9A">
        <w:rPr>
          <w:color w:val="000000"/>
          <w:spacing w:val="3"/>
          <w:sz w:val="28"/>
          <w:szCs w:val="28"/>
          <w:lang w:val="en-US"/>
        </w:rPr>
        <w:t xml:space="preserve"> write(1, ...) </w:t>
      </w:r>
      <w:r w:rsidRPr="00F55A9A">
        <w:rPr>
          <w:color w:val="000000"/>
          <w:spacing w:val="3"/>
          <w:sz w:val="28"/>
          <w:szCs w:val="28"/>
        </w:rPr>
        <w:t>в</w:t>
      </w:r>
      <w:r w:rsidRPr="00F55A9A">
        <w:rPr>
          <w:color w:val="000000"/>
          <w:spacing w:val="3"/>
          <w:sz w:val="28"/>
          <w:szCs w:val="28"/>
          <w:lang w:val="en-US"/>
        </w:rPr>
        <w:t xml:space="preserve"> </w:t>
      </w:r>
      <w:r w:rsidRPr="00F55A9A">
        <w:rPr>
          <w:color w:val="000000"/>
          <w:spacing w:val="3"/>
          <w:sz w:val="28"/>
          <w:szCs w:val="28"/>
        </w:rPr>
        <w:t>зависимости</w:t>
      </w:r>
      <w:r w:rsidRPr="00F55A9A">
        <w:rPr>
          <w:color w:val="000000"/>
          <w:spacing w:val="3"/>
          <w:sz w:val="28"/>
          <w:szCs w:val="28"/>
          <w:lang w:val="en-US"/>
        </w:rPr>
        <w:t xml:space="preserve"> </w:t>
      </w:r>
      <w:r w:rsidRPr="00F55A9A">
        <w:rPr>
          <w:color w:val="000000"/>
          <w:spacing w:val="3"/>
          <w:sz w:val="28"/>
          <w:szCs w:val="28"/>
        </w:rPr>
        <w:t>от</w:t>
      </w:r>
      <w:r w:rsidRPr="00F55A9A">
        <w:rPr>
          <w:color w:val="000000"/>
          <w:spacing w:val="3"/>
          <w:sz w:val="28"/>
          <w:szCs w:val="28"/>
          <w:lang w:val="en-US"/>
        </w:rPr>
        <w:t xml:space="preserve"> </w:t>
      </w:r>
      <w:r w:rsidRPr="00F55A9A">
        <w:rPr>
          <w:color w:val="000000"/>
          <w:spacing w:val="3"/>
          <w:sz w:val="28"/>
          <w:szCs w:val="28"/>
        </w:rPr>
        <w:t>дескриптора</w:t>
      </w:r>
      <w:r w:rsidRPr="00F55A9A">
        <w:rPr>
          <w:color w:val="000000"/>
          <w:spacing w:val="3"/>
          <w:sz w:val="28"/>
          <w:szCs w:val="28"/>
          <w:lang w:val="en-US"/>
        </w:rPr>
        <w:t xml:space="preserve"> (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stdout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 xml:space="preserve"> – </w:t>
      </w:r>
      <w:proofErr w:type="spellStart"/>
      <w:r w:rsidRPr="00F55A9A">
        <w:rPr>
          <w:color w:val="000000"/>
          <w:spacing w:val="3"/>
          <w:sz w:val="28"/>
          <w:szCs w:val="28"/>
          <w:lang w:val="en-US"/>
        </w:rPr>
        <w:t>fd</w:t>
      </w:r>
      <w:proofErr w:type="spellEnd"/>
      <w:r w:rsidRPr="00F55A9A">
        <w:rPr>
          <w:color w:val="000000"/>
          <w:spacing w:val="3"/>
          <w:sz w:val="28"/>
          <w:szCs w:val="28"/>
          <w:lang w:val="en-US"/>
        </w:rPr>
        <w:t>=1)</w:t>
      </w:r>
    </w:p>
    <w:p w14:paraId="4AAEA6B7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  <w:lang w:val="en-US"/>
        </w:rPr>
        <w:t xml:space="preserve">                            </w:t>
      </w:r>
      <w:r w:rsidRPr="00F55A9A">
        <w:rPr>
          <w:color w:val="000000"/>
          <w:spacing w:val="3"/>
          <w:sz w:val="28"/>
          <w:szCs w:val="28"/>
        </w:rPr>
        <w:t xml:space="preserve">→ системный вызов </w:t>
      </w:r>
      <w:proofErr w:type="spellStart"/>
      <w:r w:rsidRPr="00F55A9A">
        <w:rPr>
          <w:color w:val="000000"/>
          <w:spacing w:val="3"/>
          <w:sz w:val="28"/>
          <w:szCs w:val="28"/>
        </w:rPr>
        <w:t>write</w:t>
      </w:r>
      <w:proofErr w:type="spellEnd"/>
    </w:p>
    <w:p w14:paraId="293EA687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 xml:space="preserve">                                → инструкция </w:t>
      </w:r>
      <w:proofErr w:type="spellStart"/>
      <w:r w:rsidRPr="00F55A9A">
        <w:rPr>
          <w:color w:val="000000"/>
          <w:spacing w:val="3"/>
          <w:sz w:val="28"/>
          <w:szCs w:val="28"/>
        </w:rPr>
        <w:t>syscall</w:t>
      </w:r>
      <w:proofErr w:type="spellEnd"/>
      <w:r w:rsidRPr="00F55A9A">
        <w:rPr>
          <w:color w:val="000000"/>
          <w:spacing w:val="3"/>
          <w:sz w:val="28"/>
          <w:szCs w:val="28"/>
        </w:rPr>
        <w:t xml:space="preserve"> (программное прерывание)</w:t>
      </w:r>
    </w:p>
    <w:p w14:paraId="63876008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Ключевой момент: на уровне стандартной библиотеки C++ </w:t>
      </w:r>
      <w:proofErr w:type="spellStart"/>
      <w:proofErr w:type="gramStart"/>
      <w:r w:rsidRPr="00F55A9A">
        <w:rPr>
          <w:color w:val="000000"/>
          <w:spacing w:val="3"/>
          <w:sz w:val="28"/>
          <w:szCs w:val="28"/>
        </w:rPr>
        <w:t>std</w:t>
      </w:r>
      <w:proofErr w:type="spellEnd"/>
      <w:r w:rsidRPr="00F55A9A">
        <w:rPr>
          <w:color w:val="000000"/>
          <w:spacing w:val="3"/>
          <w:sz w:val="28"/>
          <w:szCs w:val="28"/>
        </w:rPr>
        <w:t>::</w:t>
      </w:r>
      <w:proofErr w:type="spellStart"/>
      <w:proofErr w:type="gramEnd"/>
      <w:r w:rsidRPr="00F55A9A">
        <w:rPr>
          <w:color w:val="000000"/>
          <w:spacing w:val="3"/>
          <w:sz w:val="28"/>
          <w:szCs w:val="28"/>
        </w:rPr>
        <w:t>cout</w:t>
      </w:r>
      <w:proofErr w:type="spellEnd"/>
      <w:r w:rsidRPr="00F55A9A">
        <w:rPr>
          <w:color w:val="000000"/>
          <w:spacing w:val="3"/>
          <w:sz w:val="28"/>
          <w:szCs w:val="28"/>
        </w:rPr>
        <w:t> является объектом </w:t>
      </w:r>
      <w:proofErr w:type="spellStart"/>
      <w:r w:rsidRPr="00F55A9A">
        <w:rPr>
          <w:color w:val="000000"/>
          <w:spacing w:val="3"/>
          <w:sz w:val="28"/>
          <w:szCs w:val="28"/>
        </w:rPr>
        <w:t>std</w:t>
      </w:r>
      <w:proofErr w:type="spellEnd"/>
      <w:r w:rsidRPr="00F55A9A">
        <w:rPr>
          <w:color w:val="000000"/>
          <w:spacing w:val="3"/>
          <w:sz w:val="28"/>
          <w:szCs w:val="28"/>
        </w:rPr>
        <w:t>::</w:t>
      </w:r>
      <w:proofErr w:type="spellStart"/>
      <w:r w:rsidRPr="00F55A9A">
        <w:rPr>
          <w:color w:val="000000"/>
          <w:spacing w:val="3"/>
          <w:sz w:val="28"/>
          <w:szCs w:val="28"/>
        </w:rPr>
        <w:t>ostream</w:t>
      </w:r>
      <w:proofErr w:type="spellEnd"/>
      <w:r w:rsidRPr="00F55A9A">
        <w:rPr>
          <w:color w:val="000000"/>
          <w:spacing w:val="3"/>
          <w:sz w:val="28"/>
          <w:szCs w:val="28"/>
        </w:rPr>
        <w:t>, связанным с </w:t>
      </w:r>
      <w:proofErr w:type="spellStart"/>
      <w:r w:rsidRPr="00F55A9A">
        <w:rPr>
          <w:color w:val="000000"/>
          <w:spacing w:val="3"/>
          <w:sz w:val="28"/>
          <w:szCs w:val="28"/>
        </w:rPr>
        <w:t>stdout</w:t>
      </w:r>
      <w:proofErr w:type="spellEnd"/>
      <w:r w:rsidRPr="00F55A9A">
        <w:rPr>
          <w:color w:val="000000"/>
          <w:spacing w:val="3"/>
          <w:sz w:val="28"/>
          <w:szCs w:val="28"/>
        </w:rPr>
        <w:t> (файловый дескриптор 1). При сбросе буфера (</w:t>
      </w:r>
      <w:proofErr w:type="spellStart"/>
      <w:r w:rsidRPr="00F55A9A">
        <w:rPr>
          <w:color w:val="000000"/>
          <w:spacing w:val="3"/>
          <w:sz w:val="28"/>
          <w:szCs w:val="28"/>
        </w:rPr>
        <w:t>flush</w:t>
      </w:r>
      <w:proofErr w:type="spellEnd"/>
      <w:r w:rsidRPr="00F55A9A">
        <w:rPr>
          <w:color w:val="000000"/>
          <w:spacing w:val="3"/>
          <w:sz w:val="28"/>
          <w:szCs w:val="28"/>
        </w:rPr>
        <w:t>) или при переполнении внутреннего буфера вызывается низкоуровневая функция </w:t>
      </w:r>
      <w:proofErr w:type="spellStart"/>
      <w:proofErr w:type="gramStart"/>
      <w:r w:rsidRPr="00F55A9A">
        <w:rPr>
          <w:color w:val="000000"/>
          <w:spacing w:val="3"/>
          <w:sz w:val="28"/>
          <w:szCs w:val="28"/>
        </w:rPr>
        <w:t>write</w:t>
      </w:r>
      <w:proofErr w:type="spellEnd"/>
      <w:r w:rsidRPr="00F55A9A">
        <w:rPr>
          <w:color w:val="000000"/>
          <w:spacing w:val="3"/>
          <w:sz w:val="28"/>
          <w:szCs w:val="28"/>
        </w:rPr>
        <w:t>(</w:t>
      </w:r>
      <w:proofErr w:type="gramEnd"/>
      <w:r w:rsidRPr="00F55A9A">
        <w:rPr>
          <w:color w:val="000000"/>
          <w:spacing w:val="3"/>
          <w:sz w:val="28"/>
          <w:szCs w:val="28"/>
        </w:rPr>
        <w:t>), которая является обёрткой над системным вызовом.</w:t>
      </w:r>
    </w:p>
    <w:p w14:paraId="5B7C0EB0" w14:textId="77777777" w:rsidR="00F55A9A" w:rsidRPr="00F55A9A" w:rsidRDefault="00F55A9A" w:rsidP="00F55A9A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F55A9A">
        <w:rPr>
          <w:b/>
          <w:bCs/>
          <w:color w:val="000000"/>
          <w:spacing w:val="3"/>
          <w:sz w:val="28"/>
          <w:szCs w:val="28"/>
        </w:rPr>
        <w:t>3. Реализация системного вызова </w:t>
      </w:r>
      <w:proofErr w:type="spellStart"/>
      <w:r w:rsidRPr="00F55A9A">
        <w:rPr>
          <w:b/>
          <w:bCs/>
          <w:color w:val="000000"/>
          <w:spacing w:val="3"/>
          <w:sz w:val="28"/>
          <w:szCs w:val="28"/>
        </w:rPr>
        <w:t>write</w:t>
      </w:r>
      <w:proofErr w:type="spellEnd"/>
      <w:r w:rsidRPr="00F55A9A">
        <w:rPr>
          <w:b/>
          <w:bCs/>
          <w:color w:val="000000"/>
          <w:spacing w:val="3"/>
          <w:sz w:val="28"/>
          <w:szCs w:val="28"/>
        </w:rPr>
        <w:t> на x86-64</w:t>
      </w:r>
    </w:p>
    <w:p w14:paraId="414C5279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В Linux (где, скорее всего, компилировалась программа, судя по ассемблеру) системный вызов </w:t>
      </w:r>
      <w:proofErr w:type="spellStart"/>
      <w:r w:rsidRPr="00F55A9A">
        <w:rPr>
          <w:color w:val="000000"/>
          <w:spacing w:val="3"/>
          <w:sz w:val="28"/>
          <w:szCs w:val="28"/>
        </w:rPr>
        <w:t>write</w:t>
      </w:r>
      <w:proofErr w:type="spellEnd"/>
      <w:r w:rsidRPr="00F55A9A">
        <w:rPr>
          <w:color w:val="000000"/>
          <w:spacing w:val="3"/>
          <w:sz w:val="28"/>
          <w:szCs w:val="28"/>
        </w:rPr>
        <w:t> выполняется через инструкцию </w:t>
      </w:r>
      <w:proofErr w:type="spellStart"/>
      <w:r w:rsidRPr="00F55A9A">
        <w:rPr>
          <w:color w:val="000000"/>
          <w:spacing w:val="3"/>
          <w:sz w:val="28"/>
          <w:szCs w:val="28"/>
        </w:rPr>
        <w:t>syscall</w:t>
      </w:r>
      <w:proofErr w:type="spellEnd"/>
      <w:r w:rsidRPr="00F55A9A">
        <w:rPr>
          <w:color w:val="000000"/>
          <w:spacing w:val="3"/>
          <w:sz w:val="28"/>
          <w:szCs w:val="28"/>
        </w:rPr>
        <w:t>. Для этого в регистры помещаются:</w:t>
      </w:r>
    </w:p>
    <w:p w14:paraId="2804D250" w14:textId="77777777" w:rsidR="00F55A9A" w:rsidRPr="00F55A9A" w:rsidRDefault="00F55A9A" w:rsidP="00F55A9A">
      <w:pPr>
        <w:numPr>
          <w:ilvl w:val="0"/>
          <w:numId w:val="16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proofErr w:type="spellStart"/>
      <w:r w:rsidRPr="00F55A9A">
        <w:rPr>
          <w:color w:val="000000"/>
          <w:spacing w:val="3"/>
          <w:sz w:val="28"/>
          <w:szCs w:val="28"/>
        </w:rPr>
        <w:t>rax</w:t>
      </w:r>
      <w:proofErr w:type="spellEnd"/>
      <w:r w:rsidRPr="00F55A9A">
        <w:rPr>
          <w:color w:val="000000"/>
          <w:spacing w:val="3"/>
          <w:sz w:val="28"/>
          <w:szCs w:val="28"/>
        </w:rPr>
        <w:t> – номер системного вызова (1 для </w:t>
      </w:r>
      <w:proofErr w:type="spellStart"/>
      <w:r w:rsidRPr="00F55A9A">
        <w:rPr>
          <w:color w:val="000000"/>
          <w:spacing w:val="3"/>
          <w:sz w:val="28"/>
          <w:szCs w:val="28"/>
        </w:rPr>
        <w:t>write</w:t>
      </w:r>
      <w:proofErr w:type="spellEnd"/>
      <w:r w:rsidRPr="00F55A9A">
        <w:rPr>
          <w:color w:val="000000"/>
          <w:spacing w:val="3"/>
          <w:sz w:val="28"/>
          <w:szCs w:val="28"/>
        </w:rPr>
        <w:t> в x86-64)</w:t>
      </w:r>
    </w:p>
    <w:p w14:paraId="5C04FF2F" w14:textId="77777777" w:rsidR="00F55A9A" w:rsidRPr="00F55A9A" w:rsidRDefault="00F55A9A" w:rsidP="00F55A9A">
      <w:pPr>
        <w:numPr>
          <w:ilvl w:val="0"/>
          <w:numId w:val="16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proofErr w:type="spellStart"/>
      <w:r w:rsidRPr="00F55A9A">
        <w:rPr>
          <w:color w:val="000000"/>
          <w:spacing w:val="3"/>
          <w:sz w:val="28"/>
          <w:szCs w:val="28"/>
        </w:rPr>
        <w:t>rdi</w:t>
      </w:r>
      <w:proofErr w:type="spellEnd"/>
      <w:r w:rsidRPr="00F55A9A">
        <w:rPr>
          <w:color w:val="000000"/>
          <w:spacing w:val="3"/>
          <w:sz w:val="28"/>
          <w:szCs w:val="28"/>
        </w:rPr>
        <w:t xml:space="preserve"> – файловый дескриптор (1 – </w:t>
      </w:r>
      <w:proofErr w:type="spellStart"/>
      <w:r w:rsidRPr="00F55A9A">
        <w:rPr>
          <w:color w:val="000000"/>
          <w:spacing w:val="3"/>
          <w:sz w:val="28"/>
          <w:szCs w:val="28"/>
        </w:rPr>
        <w:t>stdout</w:t>
      </w:r>
      <w:proofErr w:type="spellEnd"/>
      <w:r w:rsidRPr="00F55A9A">
        <w:rPr>
          <w:color w:val="000000"/>
          <w:spacing w:val="3"/>
          <w:sz w:val="28"/>
          <w:szCs w:val="28"/>
        </w:rPr>
        <w:t>)</w:t>
      </w:r>
    </w:p>
    <w:p w14:paraId="46BE89C9" w14:textId="77777777" w:rsidR="00F55A9A" w:rsidRPr="00F55A9A" w:rsidRDefault="00F55A9A" w:rsidP="00F55A9A">
      <w:pPr>
        <w:numPr>
          <w:ilvl w:val="0"/>
          <w:numId w:val="16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proofErr w:type="spellStart"/>
      <w:r w:rsidRPr="00F55A9A">
        <w:rPr>
          <w:color w:val="000000"/>
          <w:spacing w:val="3"/>
          <w:sz w:val="28"/>
          <w:szCs w:val="28"/>
        </w:rPr>
        <w:t>rsi</w:t>
      </w:r>
      <w:proofErr w:type="spellEnd"/>
      <w:r w:rsidRPr="00F55A9A">
        <w:rPr>
          <w:color w:val="000000"/>
          <w:spacing w:val="3"/>
          <w:sz w:val="28"/>
          <w:szCs w:val="28"/>
        </w:rPr>
        <w:t> – указатель на буфер с данными</w:t>
      </w:r>
    </w:p>
    <w:p w14:paraId="16B8CA73" w14:textId="77777777" w:rsidR="00F55A9A" w:rsidRPr="00F55A9A" w:rsidRDefault="00F55A9A" w:rsidP="00F55A9A">
      <w:pPr>
        <w:numPr>
          <w:ilvl w:val="0"/>
          <w:numId w:val="16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proofErr w:type="spellStart"/>
      <w:r w:rsidRPr="00F55A9A">
        <w:rPr>
          <w:color w:val="000000"/>
          <w:spacing w:val="3"/>
          <w:sz w:val="28"/>
          <w:szCs w:val="28"/>
        </w:rPr>
        <w:t>rdx</w:t>
      </w:r>
      <w:proofErr w:type="spellEnd"/>
      <w:r w:rsidRPr="00F55A9A">
        <w:rPr>
          <w:color w:val="000000"/>
          <w:spacing w:val="3"/>
          <w:sz w:val="28"/>
          <w:szCs w:val="28"/>
        </w:rPr>
        <w:t> – количество байт для записи</w:t>
      </w:r>
    </w:p>
    <w:p w14:paraId="4A3B5CDE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После этого выполняется </w:t>
      </w:r>
      <w:proofErr w:type="spellStart"/>
      <w:r w:rsidRPr="00F55A9A">
        <w:rPr>
          <w:color w:val="000000"/>
          <w:spacing w:val="3"/>
          <w:sz w:val="28"/>
          <w:szCs w:val="28"/>
        </w:rPr>
        <w:t>syscall</w:t>
      </w:r>
      <w:proofErr w:type="spellEnd"/>
      <w:r w:rsidRPr="00F55A9A">
        <w:rPr>
          <w:color w:val="000000"/>
          <w:spacing w:val="3"/>
          <w:sz w:val="28"/>
          <w:szCs w:val="28"/>
        </w:rPr>
        <w:t>, которая генерирует </w:t>
      </w:r>
      <w:r w:rsidRPr="00F55A9A">
        <w:rPr>
          <w:b/>
          <w:bCs/>
          <w:color w:val="000000"/>
          <w:spacing w:val="3"/>
          <w:sz w:val="28"/>
          <w:szCs w:val="28"/>
        </w:rPr>
        <w:t>программное прерывание</w:t>
      </w:r>
      <w:r w:rsidRPr="00F55A9A">
        <w:rPr>
          <w:color w:val="000000"/>
          <w:spacing w:val="3"/>
          <w:sz w:val="28"/>
          <w:szCs w:val="28"/>
        </w:rPr>
        <w:t> – переход в режим ядра с сохранением контекста пользовательского процесса.</w:t>
      </w:r>
    </w:p>
    <w:p w14:paraId="6266883D" w14:textId="77777777" w:rsidR="00F55A9A" w:rsidRPr="00F55A9A" w:rsidRDefault="00F55A9A" w:rsidP="00F55A9A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F55A9A">
        <w:rPr>
          <w:b/>
          <w:bCs/>
          <w:color w:val="000000"/>
          <w:spacing w:val="3"/>
          <w:sz w:val="28"/>
          <w:szCs w:val="28"/>
        </w:rPr>
        <w:t>4. Действие прерывания </w:t>
      </w:r>
      <w:proofErr w:type="spellStart"/>
      <w:r w:rsidRPr="00F55A9A">
        <w:rPr>
          <w:b/>
          <w:bCs/>
          <w:color w:val="000000"/>
          <w:spacing w:val="3"/>
          <w:sz w:val="28"/>
          <w:szCs w:val="28"/>
        </w:rPr>
        <w:t>syscall</w:t>
      </w:r>
      <w:proofErr w:type="spellEnd"/>
    </w:p>
    <w:p w14:paraId="128572F7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Инструкция </w:t>
      </w:r>
      <w:proofErr w:type="spellStart"/>
      <w:r w:rsidRPr="00F55A9A">
        <w:rPr>
          <w:color w:val="000000"/>
          <w:spacing w:val="3"/>
          <w:sz w:val="28"/>
          <w:szCs w:val="28"/>
        </w:rPr>
        <w:t>syscall</w:t>
      </w:r>
      <w:proofErr w:type="spellEnd"/>
      <w:r w:rsidRPr="00F55A9A">
        <w:rPr>
          <w:color w:val="000000"/>
          <w:spacing w:val="3"/>
          <w:sz w:val="28"/>
          <w:szCs w:val="28"/>
        </w:rPr>
        <w:t> – это специальный механизм быстрого вызова системных служб в архитектуре x86-64. Она не является традиционным прерыванием с вектором (как </w:t>
      </w:r>
      <w:proofErr w:type="spellStart"/>
      <w:r w:rsidRPr="00F55A9A">
        <w:rPr>
          <w:color w:val="000000"/>
          <w:spacing w:val="3"/>
          <w:sz w:val="28"/>
          <w:szCs w:val="28"/>
        </w:rPr>
        <w:t>int</w:t>
      </w:r>
      <w:proofErr w:type="spellEnd"/>
      <w:r w:rsidRPr="00F55A9A">
        <w:rPr>
          <w:color w:val="000000"/>
          <w:spacing w:val="3"/>
          <w:sz w:val="28"/>
          <w:szCs w:val="28"/>
        </w:rPr>
        <w:t xml:space="preserve"> 0x80 в 32-битном режиме), но функционально выполняет то же самое: переключает процессор в </w:t>
      </w:r>
      <w:r w:rsidRPr="00F55A9A">
        <w:rPr>
          <w:b/>
          <w:bCs/>
          <w:color w:val="000000"/>
          <w:spacing w:val="3"/>
          <w:sz w:val="28"/>
          <w:szCs w:val="28"/>
        </w:rPr>
        <w:t>кольцо 0</w:t>
      </w:r>
      <w:r w:rsidRPr="00F55A9A">
        <w:rPr>
          <w:color w:val="000000"/>
          <w:spacing w:val="3"/>
          <w:sz w:val="28"/>
          <w:szCs w:val="28"/>
        </w:rPr>
        <w:t xml:space="preserve"> (режим ядра) и передаёт управление по адресу, хранящемуся в MSR-регистре IA32_LSTAR (Long System Target Address </w:t>
      </w:r>
      <w:proofErr w:type="spellStart"/>
      <w:r w:rsidRPr="00F55A9A">
        <w:rPr>
          <w:color w:val="000000"/>
          <w:spacing w:val="3"/>
          <w:sz w:val="28"/>
          <w:szCs w:val="28"/>
        </w:rPr>
        <w:t>Register</w:t>
      </w:r>
      <w:proofErr w:type="spellEnd"/>
      <w:r w:rsidRPr="00F55A9A">
        <w:rPr>
          <w:color w:val="000000"/>
          <w:spacing w:val="3"/>
          <w:sz w:val="28"/>
          <w:szCs w:val="28"/>
        </w:rPr>
        <w:t xml:space="preserve">). </w:t>
      </w:r>
      <w:r w:rsidRPr="00F55A9A">
        <w:rPr>
          <w:color w:val="000000"/>
          <w:spacing w:val="3"/>
          <w:sz w:val="28"/>
          <w:szCs w:val="28"/>
        </w:rPr>
        <w:lastRenderedPageBreak/>
        <w:t>Это </w:t>
      </w:r>
      <w:r w:rsidRPr="00F55A9A">
        <w:rPr>
          <w:b/>
          <w:bCs/>
          <w:color w:val="000000"/>
          <w:spacing w:val="3"/>
          <w:sz w:val="28"/>
          <w:szCs w:val="28"/>
        </w:rPr>
        <w:t>программно-инициируемое прерывание</w:t>
      </w:r>
      <w:r w:rsidRPr="00F55A9A">
        <w:rPr>
          <w:color w:val="000000"/>
          <w:spacing w:val="3"/>
          <w:sz w:val="28"/>
          <w:szCs w:val="28"/>
        </w:rPr>
        <w:t>, часто называемое «быстрым системным вызовом».</w:t>
      </w:r>
    </w:p>
    <w:p w14:paraId="2498294D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Шаги аппаратуры при выполнении </w:t>
      </w:r>
      <w:proofErr w:type="spellStart"/>
      <w:r w:rsidRPr="00F55A9A">
        <w:rPr>
          <w:color w:val="000000"/>
          <w:spacing w:val="3"/>
          <w:sz w:val="28"/>
          <w:szCs w:val="28"/>
        </w:rPr>
        <w:t>syscall</w:t>
      </w:r>
      <w:proofErr w:type="spellEnd"/>
      <w:r w:rsidRPr="00F55A9A">
        <w:rPr>
          <w:color w:val="000000"/>
          <w:spacing w:val="3"/>
          <w:sz w:val="28"/>
          <w:szCs w:val="28"/>
        </w:rPr>
        <w:t>:</w:t>
      </w:r>
    </w:p>
    <w:p w14:paraId="7C7531F5" w14:textId="77777777" w:rsidR="00F55A9A" w:rsidRPr="00F55A9A" w:rsidRDefault="00F55A9A" w:rsidP="00F55A9A">
      <w:pPr>
        <w:numPr>
          <w:ilvl w:val="0"/>
          <w:numId w:val="17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Сохраняет текущие RFLAGS в R11, а RIP в RCX.</w:t>
      </w:r>
    </w:p>
    <w:p w14:paraId="370A6CAE" w14:textId="77777777" w:rsidR="00F55A9A" w:rsidRPr="00F55A9A" w:rsidRDefault="00F55A9A" w:rsidP="00F55A9A">
      <w:pPr>
        <w:numPr>
          <w:ilvl w:val="0"/>
          <w:numId w:val="17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Загружает новые CS и SS из теневых регистров (</w:t>
      </w:r>
      <w:proofErr w:type="spellStart"/>
      <w:r w:rsidRPr="00F55A9A">
        <w:rPr>
          <w:color w:val="000000"/>
          <w:spacing w:val="3"/>
          <w:sz w:val="28"/>
          <w:szCs w:val="28"/>
        </w:rPr>
        <w:t>преднастроенных</w:t>
      </w:r>
      <w:proofErr w:type="spellEnd"/>
      <w:r w:rsidRPr="00F55A9A">
        <w:rPr>
          <w:color w:val="000000"/>
          <w:spacing w:val="3"/>
          <w:sz w:val="28"/>
          <w:szCs w:val="28"/>
        </w:rPr>
        <w:t xml:space="preserve"> для кольца 0).</w:t>
      </w:r>
    </w:p>
    <w:p w14:paraId="25F81F9C" w14:textId="77777777" w:rsidR="00F55A9A" w:rsidRPr="00F55A9A" w:rsidRDefault="00F55A9A" w:rsidP="00F55A9A">
      <w:pPr>
        <w:numPr>
          <w:ilvl w:val="0"/>
          <w:numId w:val="17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Устанавливает RFLAGS в значение, заданное в IA32_FMASK.</w:t>
      </w:r>
    </w:p>
    <w:p w14:paraId="3AE179B1" w14:textId="77777777" w:rsidR="00F55A9A" w:rsidRPr="00F55A9A" w:rsidRDefault="00F55A9A" w:rsidP="00F55A9A">
      <w:pPr>
        <w:numPr>
          <w:ilvl w:val="0"/>
          <w:numId w:val="17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Переходит по адресу из IA32_LSTAR – это точка входа в ядро (обычно entry_SYSCALL_64 в коде Linux).</w:t>
      </w:r>
    </w:p>
    <w:p w14:paraId="770642DB" w14:textId="77777777" w:rsidR="00F55A9A" w:rsidRPr="00F55A9A" w:rsidRDefault="00F55A9A" w:rsidP="00F55A9A">
      <w:pPr>
        <w:numPr>
          <w:ilvl w:val="0"/>
          <w:numId w:val="17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Повышает уровень привилегий (CPL=0).</w:t>
      </w:r>
    </w:p>
    <w:p w14:paraId="463FB74E" w14:textId="77777777" w:rsidR="00F55A9A" w:rsidRPr="00F55A9A" w:rsidRDefault="00F55A9A" w:rsidP="00F55A9A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F55A9A">
        <w:rPr>
          <w:b/>
          <w:bCs/>
          <w:color w:val="000000"/>
          <w:spacing w:val="3"/>
          <w:sz w:val="28"/>
          <w:szCs w:val="28"/>
        </w:rPr>
        <w:t>5. Обработка прерывания в ядре Linux</w:t>
      </w:r>
    </w:p>
    <w:p w14:paraId="15680CF8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После входа в ядро:</w:t>
      </w:r>
    </w:p>
    <w:p w14:paraId="53C65392" w14:textId="77777777" w:rsidR="00F55A9A" w:rsidRPr="00F55A9A" w:rsidRDefault="00F55A9A" w:rsidP="00F55A9A">
      <w:pPr>
        <w:numPr>
          <w:ilvl w:val="0"/>
          <w:numId w:val="18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Ядро сохраняет остальные регистры на стеке ядра (контекст процесса).</w:t>
      </w:r>
    </w:p>
    <w:p w14:paraId="7A80DAD5" w14:textId="77777777" w:rsidR="00F55A9A" w:rsidRPr="00F55A9A" w:rsidRDefault="00F55A9A" w:rsidP="00F55A9A">
      <w:pPr>
        <w:numPr>
          <w:ilvl w:val="0"/>
          <w:numId w:val="18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По номеру в </w:t>
      </w:r>
      <w:proofErr w:type="spellStart"/>
      <w:r w:rsidRPr="00F55A9A">
        <w:rPr>
          <w:color w:val="000000"/>
          <w:spacing w:val="3"/>
          <w:sz w:val="28"/>
          <w:szCs w:val="28"/>
        </w:rPr>
        <w:t>rax</w:t>
      </w:r>
      <w:proofErr w:type="spellEnd"/>
      <w:r w:rsidRPr="00F55A9A">
        <w:rPr>
          <w:color w:val="000000"/>
          <w:spacing w:val="3"/>
          <w:sz w:val="28"/>
          <w:szCs w:val="28"/>
        </w:rPr>
        <w:t> (1) находит таблицу системных вызовов </w:t>
      </w:r>
      <w:proofErr w:type="spellStart"/>
      <w:r w:rsidRPr="00F55A9A">
        <w:rPr>
          <w:color w:val="000000"/>
          <w:spacing w:val="3"/>
          <w:sz w:val="28"/>
          <w:szCs w:val="28"/>
        </w:rPr>
        <w:t>sys_call_table</w:t>
      </w:r>
      <w:proofErr w:type="spellEnd"/>
      <w:r w:rsidRPr="00F55A9A">
        <w:rPr>
          <w:color w:val="000000"/>
          <w:spacing w:val="3"/>
          <w:sz w:val="28"/>
          <w:szCs w:val="28"/>
        </w:rPr>
        <w:t> и вызывает </w:t>
      </w:r>
      <w:proofErr w:type="spellStart"/>
      <w:r w:rsidRPr="00F55A9A">
        <w:rPr>
          <w:color w:val="000000"/>
          <w:spacing w:val="3"/>
          <w:sz w:val="28"/>
          <w:szCs w:val="28"/>
        </w:rPr>
        <w:t>sys_write</w:t>
      </w:r>
      <w:proofErr w:type="spellEnd"/>
      <w:r w:rsidRPr="00F55A9A">
        <w:rPr>
          <w:color w:val="000000"/>
          <w:spacing w:val="3"/>
          <w:sz w:val="28"/>
          <w:szCs w:val="28"/>
        </w:rPr>
        <w:t>.</w:t>
      </w:r>
    </w:p>
    <w:p w14:paraId="3C581291" w14:textId="77777777" w:rsidR="00F55A9A" w:rsidRPr="00F55A9A" w:rsidRDefault="00F55A9A" w:rsidP="00F55A9A">
      <w:pPr>
        <w:numPr>
          <w:ilvl w:val="0"/>
          <w:numId w:val="18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proofErr w:type="spellStart"/>
      <w:r w:rsidRPr="00F55A9A">
        <w:rPr>
          <w:color w:val="000000"/>
          <w:spacing w:val="3"/>
          <w:sz w:val="28"/>
          <w:szCs w:val="28"/>
        </w:rPr>
        <w:t>sys_write</w:t>
      </w:r>
      <w:proofErr w:type="spellEnd"/>
      <w:r w:rsidRPr="00F55A9A">
        <w:rPr>
          <w:color w:val="000000"/>
          <w:spacing w:val="3"/>
          <w:sz w:val="28"/>
          <w:szCs w:val="28"/>
        </w:rPr>
        <w:t> проверяет права доступа, копирует данные из пользовательского буфера в пространство ядра (функция </w:t>
      </w:r>
      <w:proofErr w:type="spellStart"/>
      <w:r w:rsidRPr="00F55A9A">
        <w:rPr>
          <w:color w:val="000000"/>
          <w:spacing w:val="3"/>
          <w:sz w:val="28"/>
          <w:szCs w:val="28"/>
        </w:rPr>
        <w:t>copy_from_user</w:t>
      </w:r>
      <w:proofErr w:type="spellEnd"/>
      <w:r w:rsidRPr="00F55A9A">
        <w:rPr>
          <w:color w:val="000000"/>
          <w:spacing w:val="3"/>
          <w:sz w:val="28"/>
          <w:szCs w:val="28"/>
        </w:rPr>
        <w:t>), затем передаёт управление в файловую систему (VFS).</w:t>
      </w:r>
    </w:p>
    <w:p w14:paraId="19CD21D0" w14:textId="77777777" w:rsidR="00F55A9A" w:rsidRPr="00F55A9A" w:rsidRDefault="00F55A9A" w:rsidP="00F55A9A">
      <w:pPr>
        <w:numPr>
          <w:ilvl w:val="0"/>
          <w:numId w:val="18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Для </w:t>
      </w:r>
      <w:proofErr w:type="spellStart"/>
      <w:r w:rsidRPr="00F55A9A">
        <w:rPr>
          <w:color w:val="000000"/>
          <w:spacing w:val="3"/>
          <w:sz w:val="28"/>
          <w:szCs w:val="28"/>
        </w:rPr>
        <w:t>stdout</w:t>
      </w:r>
      <w:proofErr w:type="spellEnd"/>
      <w:r w:rsidRPr="00F55A9A">
        <w:rPr>
          <w:color w:val="000000"/>
          <w:spacing w:val="3"/>
          <w:sz w:val="28"/>
          <w:szCs w:val="28"/>
        </w:rPr>
        <w:t> данные направляются в терминальный драйвер (</w:t>
      </w:r>
      <w:proofErr w:type="spellStart"/>
      <w:r w:rsidRPr="00F55A9A">
        <w:rPr>
          <w:color w:val="000000"/>
          <w:spacing w:val="3"/>
          <w:sz w:val="28"/>
          <w:szCs w:val="28"/>
        </w:rPr>
        <w:t>pty</w:t>
      </w:r>
      <w:proofErr w:type="spellEnd"/>
      <w:r w:rsidRPr="00F55A9A">
        <w:rPr>
          <w:color w:val="000000"/>
          <w:spacing w:val="3"/>
          <w:sz w:val="28"/>
          <w:szCs w:val="28"/>
        </w:rPr>
        <w:t xml:space="preserve"> или консоль), который в конечном счёте управляется видеокартой или эмулятором терминала.</w:t>
      </w:r>
    </w:p>
    <w:p w14:paraId="6D96F9EF" w14:textId="77777777" w:rsidR="00F55A9A" w:rsidRPr="00F55A9A" w:rsidRDefault="00F55A9A" w:rsidP="00F55A9A">
      <w:pPr>
        <w:numPr>
          <w:ilvl w:val="0"/>
          <w:numId w:val="18"/>
        </w:num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После завершения ядро вызывает </w:t>
      </w:r>
      <w:proofErr w:type="spellStart"/>
      <w:r w:rsidRPr="00F55A9A">
        <w:rPr>
          <w:color w:val="000000"/>
          <w:spacing w:val="3"/>
          <w:sz w:val="28"/>
          <w:szCs w:val="28"/>
        </w:rPr>
        <w:t>syscall_return</w:t>
      </w:r>
      <w:proofErr w:type="spellEnd"/>
      <w:r w:rsidRPr="00F55A9A">
        <w:rPr>
          <w:color w:val="000000"/>
          <w:spacing w:val="3"/>
          <w:sz w:val="28"/>
          <w:szCs w:val="28"/>
        </w:rPr>
        <w:t> и выполняет инструкцию </w:t>
      </w:r>
      <w:proofErr w:type="spellStart"/>
      <w:r w:rsidRPr="00F55A9A">
        <w:rPr>
          <w:color w:val="000000"/>
          <w:spacing w:val="3"/>
          <w:sz w:val="28"/>
          <w:szCs w:val="28"/>
        </w:rPr>
        <w:t>sysretq</w:t>
      </w:r>
      <w:proofErr w:type="spellEnd"/>
      <w:r w:rsidRPr="00F55A9A">
        <w:rPr>
          <w:color w:val="000000"/>
          <w:spacing w:val="3"/>
          <w:sz w:val="28"/>
          <w:szCs w:val="28"/>
        </w:rPr>
        <w:t>, которая возвращает управление в пользовательский режим, восстанавливая RIP из RCX и RFLAGS из R11.</w:t>
      </w:r>
    </w:p>
    <w:p w14:paraId="53FF29B4" w14:textId="77777777" w:rsidR="00F55A9A" w:rsidRPr="00F55A9A" w:rsidRDefault="00F55A9A" w:rsidP="00F55A9A">
      <w:pPr>
        <w:spacing w:line="360" w:lineRule="auto"/>
        <w:jc w:val="both"/>
        <w:rPr>
          <w:b/>
          <w:bCs/>
          <w:color w:val="000000"/>
          <w:spacing w:val="3"/>
          <w:sz w:val="28"/>
          <w:szCs w:val="28"/>
        </w:rPr>
      </w:pPr>
      <w:r w:rsidRPr="00F55A9A">
        <w:rPr>
          <w:b/>
          <w:bCs/>
          <w:color w:val="000000"/>
          <w:spacing w:val="3"/>
          <w:sz w:val="28"/>
          <w:szCs w:val="28"/>
        </w:rPr>
        <w:t>6. Связь с кодом из отчёта</w:t>
      </w:r>
    </w:p>
    <w:p w14:paraId="4E393892" w14:textId="674111B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В представленном ассемблерном коде есть несколько вызовов _</w:t>
      </w:r>
      <w:proofErr w:type="spellStart"/>
      <w:r w:rsidRPr="00F55A9A">
        <w:rPr>
          <w:color w:val="000000"/>
          <w:spacing w:val="3"/>
          <w:sz w:val="28"/>
          <w:szCs w:val="28"/>
        </w:rPr>
        <w:t>ZNSolsEPFRSoS_E@PLT</w:t>
      </w:r>
      <w:proofErr w:type="spellEnd"/>
      <w:r w:rsidRPr="00F55A9A">
        <w:rPr>
          <w:color w:val="000000"/>
          <w:spacing w:val="3"/>
          <w:sz w:val="28"/>
          <w:szCs w:val="28"/>
        </w:rPr>
        <w:t>:</w:t>
      </w:r>
    </w:p>
    <w:p w14:paraId="28E2540A" w14:textId="77777777" w:rsidR="00F55A9A" w:rsidRPr="000307A9" w:rsidRDefault="00F55A9A" w:rsidP="00F55A9A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569CD6"/>
          <w:sz w:val="21"/>
          <w:szCs w:val="21"/>
        </w:rPr>
        <w:t xml:space="preserve">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 </w:t>
      </w:r>
      <w:r w:rsidRPr="00D804FB">
        <w:rPr>
          <w:rFonts w:ascii="Consolas" w:hAnsi="Consolas"/>
          <w:color w:val="569CD6"/>
          <w:sz w:val="21"/>
          <w:szCs w:val="21"/>
        </w:rPr>
        <w:t xml:space="preserve">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_ZSt4endlIcSt11char_traitsIcEERSt13basic_ostreamIT_T0_ES6_@GOTPCREL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(%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rip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), 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#, tmp185</w:t>
      </w:r>
    </w:p>
    <w:p w14:paraId="0DBEDD1A" w14:textId="77777777" w:rsidR="00F55A9A" w:rsidRPr="000307A9" w:rsidRDefault="00F55A9A" w:rsidP="00F55A9A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rsi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tmp184,</w:t>
      </w:r>
    </w:p>
    <w:p w14:paraId="6E34DD46" w14:textId="77777777" w:rsidR="00F55A9A" w:rsidRPr="000307A9" w:rsidRDefault="00F55A9A" w:rsidP="00F55A9A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    </w:t>
      </w:r>
      <w:proofErr w:type="spellStart"/>
      <w:r w:rsidRPr="000307A9">
        <w:rPr>
          <w:rFonts w:ascii="Consolas" w:hAnsi="Consolas"/>
          <w:color w:val="569CD6"/>
          <w:sz w:val="21"/>
          <w:szCs w:val="21"/>
          <w:lang w:val="en-US"/>
        </w:rPr>
        <w:t>movq</w:t>
      </w:r>
      <w:proofErr w:type="spellEnd"/>
      <w:r w:rsidRPr="000307A9">
        <w:rPr>
          <w:rFonts w:ascii="Consolas" w:hAnsi="Consolas"/>
          <w:color w:val="569CD6"/>
          <w:sz w:val="21"/>
          <w:szCs w:val="21"/>
          <w:lang w:val="en-US"/>
        </w:rPr>
        <w:t xml:space="preserve">    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%</w:t>
      </w:r>
      <w:proofErr w:type="spellStart"/>
      <w:r w:rsidRPr="000307A9">
        <w:rPr>
          <w:rFonts w:ascii="Consolas" w:hAnsi="Consolas"/>
          <w:color w:val="4EC9B0"/>
          <w:sz w:val="21"/>
          <w:szCs w:val="21"/>
          <w:lang w:val="en-US"/>
        </w:rPr>
        <w:t>rax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>, %</w:t>
      </w:r>
      <w:proofErr w:type="spellStart"/>
      <w:proofErr w:type="gramStart"/>
      <w:r w:rsidRPr="000307A9">
        <w:rPr>
          <w:rFonts w:ascii="Consolas" w:hAnsi="Consolas"/>
          <w:color w:val="4EC9B0"/>
          <w:sz w:val="21"/>
          <w:szCs w:val="21"/>
          <w:lang w:val="en-US"/>
        </w:rPr>
        <w:t>rdi</w:t>
      </w:r>
      <w:proofErr w:type="spellEnd"/>
      <w:r w:rsidRPr="000307A9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0307A9">
        <w:rPr>
          <w:rFonts w:ascii="Consolas" w:hAnsi="Consolas"/>
          <w:color w:val="7CA668"/>
          <w:sz w:val="21"/>
          <w:szCs w:val="21"/>
          <w:lang w:val="en-US"/>
        </w:rPr>
        <w:t>#</w:t>
      </w:r>
      <w:proofErr w:type="gramEnd"/>
      <w:r w:rsidRPr="000307A9">
        <w:rPr>
          <w:rFonts w:ascii="Consolas" w:hAnsi="Consolas"/>
          <w:color w:val="7CA668"/>
          <w:sz w:val="21"/>
          <w:szCs w:val="21"/>
          <w:lang w:val="en-US"/>
        </w:rPr>
        <w:t xml:space="preserve"> _46,</w:t>
      </w:r>
    </w:p>
    <w:p w14:paraId="7D19B46C" w14:textId="77777777" w:rsidR="00F55A9A" w:rsidRPr="00F55A9A" w:rsidRDefault="00F55A9A" w:rsidP="00F55A9A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0307A9">
        <w:rPr>
          <w:rFonts w:ascii="Consolas" w:hAnsi="Consolas"/>
          <w:color w:val="FFFFFF"/>
          <w:sz w:val="21"/>
          <w:szCs w:val="21"/>
          <w:lang w:val="en-US"/>
        </w:rPr>
        <w:lastRenderedPageBreak/>
        <w:t xml:space="preserve">    </w:t>
      </w:r>
      <w:r w:rsidRPr="000307A9">
        <w:rPr>
          <w:rFonts w:ascii="Consolas" w:hAnsi="Consolas"/>
          <w:color w:val="569CD6"/>
          <w:sz w:val="21"/>
          <w:szCs w:val="21"/>
          <w:lang w:val="en-US"/>
        </w:rPr>
        <w:t>call</w:t>
      </w:r>
      <w:r w:rsidRPr="00F55A9A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F55A9A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F55A9A">
        <w:rPr>
          <w:rFonts w:ascii="Consolas" w:hAnsi="Consolas"/>
          <w:color w:val="9CDCFE"/>
          <w:sz w:val="21"/>
          <w:szCs w:val="21"/>
        </w:rPr>
        <w:t>_</w:t>
      </w:r>
      <w:proofErr w:type="spellStart"/>
      <w:r w:rsidRPr="000307A9">
        <w:rPr>
          <w:rFonts w:ascii="Consolas" w:hAnsi="Consolas"/>
          <w:color w:val="9CDCFE"/>
          <w:sz w:val="21"/>
          <w:szCs w:val="21"/>
          <w:lang w:val="en-US"/>
        </w:rPr>
        <w:t>ZNSolsEPFRSoS</w:t>
      </w:r>
      <w:proofErr w:type="spellEnd"/>
      <w:r w:rsidRPr="00F55A9A">
        <w:rPr>
          <w:rFonts w:ascii="Consolas" w:hAnsi="Consolas"/>
          <w:color w:val="9CDCFE"/>
          <w:sz w:val="21"/>
          <w:szCs w:val="21"/>
        </w:rPr>
        <w:t>_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F55A9A">
        <w:rPr>
          <w:rFonts w:ascii="Consolas" w:hAnsi="Consolas"/>
          <w:color w:val="9CDCFE"/>
          <w:sz w:val="21"/>
          <w:szCs w:val="21"/>
        </w:rPr>
        <w:t>@</w:t>
      </w:r>
      <w:r w:rsidRPr="000307A9">
        <w:rPr>
          <w:rFonts w:ascii="Consolas" w:hAnsi="Consolas"/>
          <w:color w:val="9CDCFE"/>
          <w:sz w:val="21"/>
          <w:szCs w:val="21"/>
          <w:lang w:val="en-US"/>
        </w:rPr>
        <w:t>PLT</w:t>
      </w:r>
      <w:r w:rsidRPr="00F55A9A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F55A9A">
        <w:rPr>
          <w:rFonts w:ascii="Consolas" w:hAnsi="Consolas"/>
          <w:color w:val="FFFFFF"/>
          <w:sz w:val="21"/>
          <w:szCs w:val="21"/>
        </w:rPr>
        <w:t xml:space="preserve"> </w:t>
      </w:r>
      <w:r w:rsidRPr="000307A9">
        <w:rPr>
          <w:rFonts w:ascii="Consolas" w:hAnsi="Consolas"/>
          <w:color w:val="FFFFFF"/>
          <w:sz w:val="21"/>
          <w:szCs w:val="21"/>
          <w:lang w:val="en-US"/>
        </w:rPr>
        <w:t> </w:t>
      </w:r>
      <w:r w:rsidRPr="00F55A9A">
        <w:rPr>
          <w:rFonts w:ascii="Consolas" w:hAnsi="Consolas"/>
          <w:color w:val="7CA668"/>
          <w:sz w:val="21"/>
          <w:szCs w:val="21"/>
        </w:rPr>
        <w:t>#</w:t>
      </w:r>
    </w:p>
    <w:p w14:paraId="4CEC8033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Это происходит после каждого вывода результата операции (сложения, вычитания и т.д.). Именно этот вызов вставляет '\n' и сбрасывает буфер.</w:t>
      </w:r>
    </w:p>
    <w:p w14:paraId="27FF142C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Хотя в явном виде инструкции </w:t>
      </w:r>
      <w:proofErr w:type="spellStart"/>
      <w:r w:rsidRPr="00F55A9A">
        <w:rPr>
          <w:color w:val="000000"/>
          <w:spacing w:val="3"/>
          <w:sz w:val="28"/>
          <w:szCs w:val="28"/>
        </w:rPr>
        <w:t>syscall</w:t>
      </w:r>
      <w:proofErr w:type="spellEnd"/>
      <w:r w:rsidRPr="00F55A9A">
        <w:rPr>
          <w:color w:val="000000"/>
          <w:spacing w:val="3"/>
          <w:sz w:val="28"/>
          <w:szCs w:val="28"/>
        </w:rPr>
        <w:t xml:space="preserve"> в приведённом ассемблере нет (она скрыта внутри </w:t>
      </w:r>
      <w:proofErr w:type="spellStart"/>
      <w:r w:rsidRPr="00F55A9A">
        <w:rPr>
          <w:color w:val="000000"/>
          <w:spacing w:val="3"/>
          <w:sz w:val="28"/>
          <w:szCs w:val="28"/>
        </w:rPr>
        <w:t>libstdc</w:t>
      </w:r>
      <w:proofErr w:type="spellEnd"/>
      <w:r w:rsidRPr="00F55A9A">
        <w:rPr>
          <w:color w:val="000000"/>
          <w:spacing w:val="3"/>
          <w:sz w:val="28"/>
          <w:szCs w:val="28"/>
        </w:rPr>
        <w:t>++), её работа </w:t>
      </w:r>
      <w:r w:rsidRPr="00F55A9A">
        <w:rPr>
          <w:b/>
          <w:bCs/>
          <w:color w:val="000000"/>
          <w:spacing w:val="3"/>
          <w:sz w:val="28"/>
          <w:szCs w:val="28"/>
        </w:rPr>
        <w:t>обязательно</w:t>
      </w:r>
      <w:r w:rsidRPr="00F55A9A">
        <w:rPr>
          <w:color w:val="000000"/>
          <w:spacing w:val="3"/>
          <w:sz w:val="28"/>
          <w:szCs w:val="28"/>
        </w:rPr>
        <w:t> происходит, когда буфер </w:t>
      </w:r>
      <w:proofErr w:type="spellStart"/>
      <w:proofErr w:type="gramStart"/>
      <w:r w:rsidRPr="00F55A9A">
        <w:rPr>
          <w:color w:val="000000"/>
          <w:spacing w:val="3"/>
          <w:sz w:val="28"/>
          <w:szCs w:val="28"/>
        </w:rPr>
        <w:t>std</w:t>
      </w:r>
      <w:proofErr w:type="spellEnd"/>
      <w:r w:rsidRPr="00F55A9A">
        <w:rPr>
          <w:color w:val="000000"/>
          <w:spacing w:val="3"/>
          <w:sz w:val="28"/>
          <w:szCs w:val="28"/>
        </w:rPr>
        <w:t>::</w:t>
      </w:r>
      <w:proofErr w:type="spellStart"/>
      <w:proofErr w:type="gramEnd"/>
      <w:r w:rsidRPr="00F55A9A">
        <w:rPr>
          <w:color w:val="000000"/>
          <w:spacing w:val="3"/>
          <w:sz w:val="28"/>
          <w:szCs w:val="28"/>
        </w:rPr>
        <w:t>cout</w:t>
      </w:r>
      <w:proofErr w:type="spellEnd"/>
      <w:r w:rsidRPr="00F55A9A">
        <w:rPr>
          <w:color w:val="000000"/>
          <w:spacing w:val="3"/>
          <w:sz w:val="28"/>
          <w:szCs w:val="28"/>
        </w:rPr>
        <w:t> сбрасывается. Без этого символов на экране бы не появилось.</w:t>
      </w:r>
    </w:p>
    <w:p w14:paraId="28191644" w14:textId="77777777" w:rsidR="00F55A9A" w:rsidRPr="00F55A9A" w:rsidRDefault="00F55A9A" w:rsidP="00F55A9A">
      <w:pPr>
        <w:spacing w:line="360" w:lineRule="auto"/>
        <w:jc w:val="both"/>
        <w:rPr>
          <w:color w:val="000000"/>
          <w:spacing w:val="3"/>
          <w:sz w:val="28"/>
          <w:szCs w:val="28"/>
        </w:rPr>
      </w:pPr>
      <w:r w:rsidRPr="00F55A9A">
        <w:rPr>
          <w:color w:val="000000"/>
          <w:spacing w:val="3"/>
          <w:sz w:val="28"/>
          <w:szCs w:val="28"/>
        </w:rPr>
        <w:t>Таким образом, даже простая операция </w:t>
      </w:r>
      <w:proofErr w:type="spellStart"/>
      <w:r w:rsidRPr="00F55A9A">
        <w:rPr>
          <w:color w:val="000000"/>
          <w:spacing w:val="3"/>
          <w:sz w:val="28"/>
          <w:szCs w:val="28"/>
        </w:rPr>
        <w:t>cout</w:t>
      </w:r>
      <w:proofErr w:type="spellEnd"/>
      <w:r w:rsidRPr="00F55A9A">
        <w:rPr>
          <w:color w:val="000000"/>
          <w:spacing w:val="3"/>
          <w:sz w:val="28"/>
          <w:szCs w:val="28"/>
        </w:rPr>
        <w:t xml:space="preserve"> </w:t>
      </w:r>
      <w:proofErr w:type="gramStart"/>
      <w:r w:rsidRPr="00F55A9A">
        <w:rPr>
          <w:color w:val="000000"/>
          <w:spacing w:val="3"/>
          <w:sz w:val="28"/>
          <w:szCs w:val="28"/>
        </w:rPr>
        <w:t xml:space="preserve">&lt;&lt; </w:t>
      </w:r>
      <w:proofErr w:type="spellStart"/>
      <w:r w:rsidRPr="00F55A9A">
        <w:rPr>
          <w:color w:val="000000"/>
          <w:spacing w:val="3"/>
          <w:sz w:val="28"/>
          <w:szCs w:val="28"/>
        </w:rPr>
        <w:t>endl</w:t>
      </w:r>
      <w:proofErr w:type="spellEnd"/>
      <w:proofErr w:type="gramEnd"/>
      <w:r w:rsidRPr="00F55A9A">
        <w:rPr>
          <w:color w:val="000000"/>
          <w:spacing w:val="3"/>
          <w:sz w:val="28"/>
          <w:szCs w:val="28"/>
        </w:rPr>
        <w:t> в C++ на уровне ассемблера и архитектуры процессора превращается в программное прерывание, которое переключает процессор в привилегированный режим, выполняет ввод-вывод через драйверы и возвращается обратно. Это классический пример того, как пользовательская программа взаимодействует с аппаратурой через механизм прерываний и системных вызовов.</w:t>
      </w:r>
    </w:p>
    <w:p w14:paraId="31566280" w14:textId="77777777" w:rsidR="00F55A9A" w:rsidRPr="00F55A9A" w:rsidRDefault="00F55A9A" w:rsidP="00A905A8">
      <w:pPr>
        <w:spacing w:line="360" w:lineRule="auto"/>
        <w:jc w:val="both"/>
        <w:rPr>
          <w:color w:val="000000"/>
          <w:spacing w:val="3"/>
          <w:sz w:val="28"/>
          <w:szCs w:val="28"/>
        </w:rPr>
      </w:pPr>
    </w:p>
    <w:sectPr w:rsidR="00F55A9A" w:rsidRPr="00F55A9A" w:rsidSect="00572A6D">
      <w:pgSz w:w="11906" w:h="16838"/>
      <w:pgMar w:top="567" w:right="851" w:bottom="90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2EB"/>
    <w:multiLevelType w:val="hybridMultilevel"/>
    <w:tmpl w:val="C99CD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35A2A"/>
    <w:multiLevelType w:val="multilevel"/>
    <w:tmpl w:val="66E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725EE"/>
    <w:multiLevelType w:val="multilevel"/>
    <w:tmpl w:val="BC0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01FA3"/>
    <w:multiLevelType w:val="hybridMultilevel"/>
    <w:tmpl w:val="ABD81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C31F6"/>
    <w:multiLevelType w:val="multilevel"/>
    <w:tmpl w:val="D04469CE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42DA5AB7"/>
    <w:multiLevelType w:val="multilevel"/>
    <w:tmpl w:val="B876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B5463"/>
    <w:multiLevelType w:val="multilevel"/>
    <w:tmpl w:val="2BB055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554F73C1"/>
    <w:multiLevelType w:val="multilevel"/>
    <w:tmpl w:val="12E8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A3ED7"/>
    <w:multiLevelType w:val="multilevel"/>
    <w:tmpl w:val="1AB0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40B04"/>
    <w:multiLevelType w:val="multilevel"/>
    <w:tmpl w:val="981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A1677"/>
    <w:multiLevelType w:val="multilevel"/>
    <w:tmpl w:val="044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A4B4E"/>
    <w:multiLevelType w:val="multilevel"/>
    <w:tmpl w:val="679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70C56"/>
    <w:multiLevelType w:val="multilevel"/>
    <w:tmpl w:val="DC6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D4CB3"/>
    <w:multiLevelType w:val="multilevel"/>
    <w:tmpl w:val="661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30E59"/>
    <w:multiLevelType w:val="multilevel"/>
    <w:tmpl w:val="280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975AF"/>
    <w:multiLevelType w:val="multilevel"/>
    <w:tmpl w:val="298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73D71"/>
    <w:multiLevelType w:val="multilevel"/>
    <w:tmpl w:val="CF7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B510A"/>
    <w:multiLevelType w:val="multilevel"/>
    <w:tmpl w:val="42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</w:num>
  <w:num w:numId="4">
    <w:abstractNumId w:val="11"/>
  </w:num>
  <w:num w:numId="5">
    <w:abstractNumId w:val="16"/>
  </w:num>
  <w:num w:numId="6">
    <w:abstractNumId w:val="9"/>
  </w:num>
  <w:num w:numId="7">
    <w:abstractNumId w:val="13"/>
  </w:num>
  <w:num w:numId="8">
    <w:abstractNumId w:val="10"/>
  </w:num>
  <w:num w:numId="9">
    <w:abstractNumId w:val="14"/>
  </w:num>
  <w:num w:numId="10">
    <w:abstractNumId w:val="2"/>
  </w:num>
  <w:num w:numId="11">
    <w:abstractNumId w:val="5"/>
  </w:num>
  <w:num w:numId="12">
    <w:abstractNumId w:val="1"/>
  </w:num>
  <w:num w:numId="13">
    <w:abstractNumId w:val="8"/>
  </w:num>
  <w:num w:numId="14">
    <w:abstractNumId w:val="0"/>
  </w:num>
  <w:num w:numId="15">
    <w:abstractNumId w:val="3"/>
  </w:num>
  <w:num w:numId="16">
    <w:abstractNumId w:val="15"/>
  </w:num>
  <w:num w:numId="17">
    <w:abstractNumId w:val="7"/>
  </w:num>
  <w:num w:numId="18">
    <w:abstractNumId w:val="17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D98"/>
    <w:rsid w:val="000307A9"/>
    <w:rsid w:val="000841F6"/>
    <w:rsid w:val="00084B46"/>
    <w:rsid w:val="000869F9"/>
    <w:rsid w:val="0009016D"/>
    <w:rsid w:val="000958D5"/>
    <w:rsid w:val="000A0DE6"/>
    <w:rsid w:val="000B57BF"/>
    <w:rsid w:val="000C0A62"/>
    <w:rsid w:val="000C49F1"/>
    <w:rsid w:val="000D3779"/>
    <w:rsid w:val="00102841"/>
    <w:rsid w:val="001133B1"/>
    <w:rsid w:val="00114098"/>
    <w:rsid w:val="0017708C"/>
    <w:rsid w:val="00184894"/>
    <w:rsid w:val="00192EDE"/>
    <w:rsid w:val="001A6DCF"/>
    <w:rsid w:val="001B72A9"/>
    <w:rsid w:val="001C5620"/>
    <w:rsid w:val="00207FA9"/>
    <w:rsid w:val="00217054"/>
    <w:rsid w:val="00223F60"/>
    <w:rsid w:val="00271746"/>
    <w:rsid w:val="00282651"/>
    <w:rsid w:val="002B1196"/>
    <w:rsid w:val="00314535"/>
    <w:rsid w:val="003465FF"/>
    <w:rsid w:val="00346E6C"/>
    <w:rsid w:val="00361432"/>
    <w:rsid w:val="00364F64"/>
    <w:rsid w:val="00375079"/>
    <w:rsid w:val="003F2D87"/>
    <w:rsid w:val="003F2D98"/>
    <w:rsid w:val="00402B1F"/>
    <w:rsid w:val="00411F25"/>
    <w:rsid w:val="004145A8"/>
    <w:rsid w:val="004338B9"/>
    <w:rsid w:val="004430E3"/>
    <w:rsid w:val="00451D96"/>
    <w:rsid w:val="0045682B"/>
    <w:rsid w:val="00473C0A"/>
    <w:rsid w:val="00491D0B"/>
    <w:rsid w:val="004A6784"/>
    <w:rsid w:val="004A726D"/>
    <w:rsid w:val="004B3D7D"/>
    <w:rsid w:val="004E37F7"/>
    <w:rsid w:val="004E4E87"/>
    <w:rsid w:val="00527224"/>
    <w:rsid w:val="00532959"/>
    <w:rsid w:val="00535715"/>
    <w:rsid w:val="005531DE"/>
    <w:rsid w:val="005646C8"/>
    <w:rsid w:val="00572A6D"/>
    <w:rsid w:val="00590616"/>
    <w:rsid w:val="005C4656"/>
    <w:rsid w:val="005D0785"/>
    <w:rsid w:val="005D26D8"/>
    <w:rsid w:val="005E1917"/>
    <w:rsid w:val="005E3205"/>
    <w:rsid w:val="005F4EB3"/>
    <w:rsid w:val="00603B29"/>
    <w:rsid w:val="00620FFA"/>
    <w:rsid w:val="00672919"/>
    <w:rsid w:val="006B789C"/>
    <w:rsid w:val="006C6800"/>
    <w:rsid w:val="006D5BEB"/>
    <w:rsid w:val="006E0B05"/>
    <w:rsid w:val="006F3B30"/>
    <w:rsid w:val="006F7AF5"/>
    <w:rsid w:val="00736B8B"/>
    <w:rsid w:val="00775449"/>
    <w:rsid w:val="00793A8F"/>
    <w:rsid w:val="007968A3"/>
    <w:rsid w:val="007C62C1"/>
    <w:rsid w:val="008202B5"/>
    <w:rsid w:val="008305FB"/>
    <w:rsid w:val="00840E6E"/>
    <w:rsid w:val="00871DBC"/>
    <w:rsid w:val="00887AAB"/>
    <w:rsid w:val="00897C50"/>
    <w:rsid w:val="008C57ED"/>
    <w:rsid w:val="0093260B"/>
    <w:rsid w:val="00937952"/>
    <w:rsid w:val="00940CE6"/>
    <w:rsid w:val="00943BB0"/>
    <w:rsid w:val="009524B3"/>
    <w:rsid w:val="00955FBE"/>
    <w:rsid w:val="009618A6"/>
    <w:rsid w:val="009860D4"/>
    <w:rsid w:val="0099452F"/>
    <w:rsid w:val="00996AD7"/>
    <w:rsid w:val="009C0E81"/>
    <w:rsid w:val="00A005B4"/>
    <w:rsid w:val="00A112C9"/>
    <w:rsid w:val="00A31FD5"/>
    <w:rsid w:val="00A33001"/>
    <w:rsid w:val="00A52525"/>
    <w:rsid w:val="00A74BD1"/>
    <w:rsid w:val="00A905A8"/>
    <w:rsid w:val="00AA1EB7"/>
    <w:rsid w:val="00AD21EC"/>
    <w:rsid w:val="00AD70A3"/>
    <w:rsid w:val="00AE2864"/>
    <w:rsid w:val="00AE2906"/>
    <w:rsid w:val="00B541F2"/>
    <w:rsid w:val="00BB1186"/>
    <w:rsid w:val="00BB300F"/>
    <w:rsid w:val="00BF4B11"/>
    <w:rsid w:val="00C10E1C"/>
    <w:rsid w:val="00C1744B"/>
    <w:rsid w:val="00C35182"/>
    <w:rsid w:val="00C50C1F"/>
    <w:rsid w:val="00C85907"/>
    <w:rsid w:val="00CD07A7"/>
    <w:rsid w:val="00CF3C82"/>
    <w:rsid w:val="00D06585"/>
    <w:rsid w:val="00D10EDE"/>
    <w:rsid w:val="00D319F4"/>
    <w:rsid w:val="00D32453"/>
    <w:rsid w:val="00D36F4C"/>
    <w:rsid w:val="00D50703"/>
    <w:rsid w:val="00D804FB"/>
    <w:rsid w:val="00D94246"/>
    <w:rsid w:val="00DA057C"/>
    <w:rsid w:val="00DA3D82"/>
    <w:rsid w:val="00DB06BF"/>
    <w:rsid w:val="00E04D6D"/>
    <w:rsid w:val="00E8575A"/>
    <w:rsid w:val="00EA314E"/>
    <w:rsid w:val="00EA3406"/>
    <w:rsid w:val="00EC13A5"/>
    <w:rsid w:val="00EE32B7"/>
    <w:rsid w:val="00EE7058"/>
    <w:rsid w:val="00F14909"/>
    <w:rsid w:val="00F216B3"/>
    <w:rsid w:val="00F55A9A"/>
    <w:rsid w:val="00F60009"/>
    <w:rsid w:val="00F614C4"/>
    <w:rsid w:val="00F71C65"/>
    <w:rsid w:val="00F938EA"/>
    <w:rsid w:val="00FA0257"/>
    <w:rsid w:val="00FB10F6"/>
    <w:rsid w:val="00FB5131"/>
    <w:rsid w:val="00FB76C6"/>
    <w:rsid w:val="00FC04EB"/>
    <w:rsid w:val="00FC27EE"/>
    <w:rsid w:val="00FD0F99"/>
    <w:rsid w:val="00FD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4541EF"/>
  <w15:docId w15:val="{C655CCC5-62F1-4353-854B-F4B5881D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04FB"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5357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D507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qFormat/>
    <w:rsid w:val="00940CE6"/>
    <w:pPr>
      <w:keepNext/>
      <w:jc w:val="center"/>
      <w:outlineLvl w:val="3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36B8B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4E4E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0D377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6">
    <w:name w:val="Normal (Web)"/>
    <w:basedOn w:val="a"/>
    <w:uiPriority w:val="99"/>
    <w:unhideWhenUsed/>
    <w:rsid w:val="009860D4"/>
    <w:pPr>
      <w:spacing w:before="100" w:beforeAutospacing="1" w:after="100" w:afterAutospacing="1"/>
    </w:pPr>
    <w:rPr>
      <w:rFonts w:eastAsiaTheme="minorEastAsia"/>
    </w:rPr>
  </w:style>
  <w:style w:type="paragraph" w:customStyle="1" w:styleId="msonormal0">
    <w:name w:val="msonormal"/>
    <w:basedOn w:val="a"/>
    <w:rsid w:val="000307A9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semiHidden/>
    <w:rsid w:val="00D507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semiHidden/>
    <w:rsid w:val="005357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75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510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6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5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5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3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270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1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6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3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3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990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2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7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656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1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0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237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7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3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7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1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0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9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71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6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9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41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6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4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Desktop\&#1090;&#1080;&#1090;%20&#1083;&#1080;&#1089;&#1090;&#1099;\&#1058;&#1080;&#1090;&#1091;&#1083;&#1100;&#1085;&#1099;&#1077;%20&#1083;&#1080;&#1089;&#1090;&#1099;\&#1048;&#1090;&#1086;&#1075;&#1086;&#1074;&#1099;&#1077;&#1096;&#1072;&#1073;&#1083;&#1086;&#1085;&#1099;\&#1055;&#1056;&#847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5C1C010-A85C-44D2-B6C2-8FDF06E28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ПР№.dotx</Template>
  <TotalTime>7</TotalTime>
  <Pages>14</Pages>
  <Words>3306</Words>
  <Characters>18846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ВСТ</Company>
  <LinksUpToDate>false</LinksUpToDate>
  <CharactersWithSpaces>22108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stepanova</dc:creator>
  <cp:keywords/>
  <dc:description/>
  <cp:lastModifiedBy>student</cp:lastModifiedBy>
  <cp:revision>7</cp:revision>
  <cp:lastPrinted>2013-05-20T00:37:00Z</cp:lastPrinted>
  <dcterms:created xsi:type="dcterms:W3CDTF">2026-04-21T08:02:00Z</dcterms:created>
  <dcterms:modified xsi:type="dcterms:W3CDTF">2026-04-21T22:42:00Z</dcterms:modified>
</cp:coreProperties>
</file>